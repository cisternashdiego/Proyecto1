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F61C28" w:rsidRPr="0008429D" w:rsidRDefault="00F61C28" w:rsidP="00D26D52">
                                <w:pPr>
                                  <w:pStyle w:val="Otroformato"/>
                                  <w:rPr>
                                    <w:b/>
                                    <w:sz w:val="48"/>
                                    <w:szCs w:val="48"/>
                                  </w:rPr>
                                </w:pPr>
                                <w:r>
                                  <w:rPr>
                                    <w:b/>
                                    <w:sz w:val="48"/>
                                    <w:szCs w:val="48"/>
                                  </w:rPr>
                                  <w:t>Diego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F61C28" w:rsidRPr="0008429D" w:rsidRDefault="00F61C28" w:rsidP="00D26D52">
                          <w:pPr>
                            <w:pStyle w:val="Otroformato"/>
                            <w:rPr>
                              <w:b/>
                              <w:sz w:val="48"/>
                              <w:szCs w:val="48"/>
                            </w:rPr>
                          </w:pPr>
                          <w:r>
                            <w:rPr>
                              <w:b/>
                              <w:sz w:val="48"/>
                              <w:szCs w:val="48"/>
                            </w:rPr>
                            <w:t>Diego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F61C28" w:rsidRPr="006D3770" w:rsidRDefault="00F61C28"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F61C28" w:rsidRPr="00D41669" w:rsidRDefault="00F61C28"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F61C28" w:rsidRPr="006D3770" w:rsidRDefault="00F61C28"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F61C28" w:rsidRPr="00D41669" w:rsidRDefault="00F61C28"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F61C28" w:rsidRPr="00302833" w:rsidRDefault="00F61C28"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F61C28" w:rsidRPr="00302833" w:rsidRDefault="00F61C28"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F61C28" w:rsidRPr="00FE162A" w:rsidRDefault="00F61C28"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F61C28" w:rsidRPr="00FE162A" w:rsidRDefault="00F61C28"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F61C28" w:rsidP="00DD104A">
      <w:pPr>
        <w:pStyle w:val="Otroformato"/>
        <w:rPr>
          <w:szCs w:val="24"/>
        </w:rPr>
      </w:pPr>
      <w:sdt>
        <w:sdtPr>
          <w:id w:val="-1900820909"/>
          <w:placeholder>
            <w:docPart w:val="5E81B0CB5D954D0BAABD624351A76A44"/>
          </w:placeholder>
          <w:text/>
        </w:sdtPr>
        <w:sdtContent>
          <w:r w:rsidR="006D3770">
            <w:t>Diego Cisternas Herrera</w:t>
          </w:r>
        </w:sdtContent>
      </w:sdt>
      <w:r w:rsidR="008B0652">
        <w:br/>
      </w:r>
      <w:r w:rsidR="008B0652">
        <w:br/>
      </w:r>
      <w:r w:rsidR="00AA1745">
        <w:rPr>
          <w:szCs w:val="20"/>
        </w:rPr>
        <w:br/>
      </w:r>
      <w:r w:rsidR="00B174DA" w:rsidRPr="00B174DA">
        <w:rPr>
          <w:szCs w:val="24"/>
        </w:rPr>
        <w:t>Informe</w:t>
      </w:r>
      <w:r w:rsidR="006D3770">
        <w:rPr>
          <w:szCs w:val="24"/>
        </w:rPr>
        <w:t xml:space="preserve"> Proyecto 1 para optar al título de Ingeniero Eléctrico</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6D3770" w:rsidP="00DD104A">
      <w:pPr>
        <w:pStyle w:val="Otroformato"/>
        <w:rPr>
          <w:szCs w:val="24"/>
        </w:rPr>
      </w:pPr>
      <w:r>
        <w:rPr>
          <w:szCs w:val="24"/>
        </w:rPr>
        <w:t>Sr. René Sanhueza R.</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6D3770" w:rsidP="00DD104A">
      <w:pPr>
        <w:pStyle w:val="Otroformato"/>
        <w:rPr>
          <w:szCs w:val="24"/>
        </w:rPr>
      </w:pPr>
      <w:r>
        <w:rPr>
          <w:szCs w:val="24"/>
        </w:rPr>
        <w:t>Sr. Carlos Ávila M.</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r w:rsidR="0094455A" w:rsidRPr="006D3770">
        <w:rPr>
          <w:lang w:val="en-US"/>
        </w:rPr>
        <w:t xml:space="preserve">Lorem ipsum dolor sit amet, consectetuer adipiscing elit. Ut </w:t>
      </w:r>
      <w:proofErr w:type="gramStart"/>
      <w:r w:rsidR="0094455A" w:rsidRPr="006D3770">
        <w:rPr>
          <w:lang w:val="en-US"/>
        </w:rPr>
        <w:t>purus</w:t>
      </w:r>
      <w:proofErr w:type="gramEnd"/>
      <w:r w:rsidR="0094455A" w:rsidRPr="006D3770">
        <w:rPr>
          <w:lang w:val="en-US"/>
        </w:rPr>
        <w:t xml:space="preserve"> elit, vestibulum ut, placerat ac, adipiscing vitae, felis. </w:t>
      </w:r>
      <w:r w:rsidR="0094455A" w:rsidRPr="00413B04">
        <w:t xml:space="preserve">Curabitur dictum gravida mauris. Nam arcu libero, nonummy eget, consectetuer id, vulputate a, magna. Donec vehicula augue eu neque. Pellentesque habitant morbi tristique senectus et netus et malesuada fames ac turpis egestas. </w:t>
      </w:r>
      <w:r w:rsidR="0094455A" w:rsidRPr="00B174DA">
        <w:rPr>
          <w:lang w:val="fr-FR"/>
        </w:rPr>
        <w:t>Mauris ut leo. Cras viverra metus rhoncus sem. Nulla et lectus vestibulum urna fringilla ultrices. Phasellus eu tellus sit amet tortor gravida placerat. Integer sapien est, iaculis in, pretium quis, viverra ac, nunc. Praesent eget sem vel leo ultrices bibendum. Aenean faucibus. Morbi dolor nulla, malesuada eu, pulvinar at, mollis ac, nulla. Curabitur auctor semper nulla. Donec varius orci eget risus. Duis nibh mi, congue eu, accumsan eleifend, sagittis quis, diam. Duis eget orci sit amet orci dignissim rutrum.</w:t>
      </w:r>
    </w:p>
    <w:p w:rsidR="0094455A" w:rsidRPr="00B174DA" w:rsidRDefault="0094455A"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Cum sociis natoque penatibus et magnis dis parturient montes, nascetur ridiculus mus. Aliquam tincidunt urna. Nulla ullamcorper vestibulum turpis. Pellentesque cursus luctus mauris. </w:t>
      </w:r>
    </w:p>
    <w:p w:rsidR="00FB286E" w:rsidRPr="00B174DA" w:rsidRDefault="003C5E84"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Donec aliquet, tortor sed accumsan bibendum, erat ligula aliquet magna, vitae ornare odio metus a mi. Morbi ac orci et nisl hendrerit Pellentesque cursus luctus mauris.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021413" w:rsidRDefault="003F5AF6">
      <w:pPr>
        <w:pStyle w:val="TDC1"/>
        <w:rPr>
          <w:rFonts w:asciiTheme="minorHAnsi" w:eastAsiaTheme="minorEastAsia" w:hAnsiTheme="minorHAnsi"/>
          <w:noProof/>
          <w:sz w:val="22"/>
          <w:lang w:val="en-US"/>
        </w:rPr>
      </w:pPr>
      <w:r>
        <w:rPr>
          <w:b/>
          <w:sz w:val="22"/>
        </w:rPr>
        <w:fldChar w:fldCharType="begin"/>
      </w:r>
      <w:r>
        <w:rPr>
          <w:b/>
          <w:sz w:val="22"/>
        </w:rPr>
        <w:instrText xml:space="preserve"> TOC \o "1-3" \h \z \u \t "Título 6,1,Título 7,2,Título 8,3" </w:instrText>
      </w:r>
      <w:r>
        <w:rPr>
          <w:b/>
          <w:sz w:val="22"/>
        </w:rPr>
        <w:fldChar w:fldCharType="separate"/>
      </w:r>
      <w:hyperlink w:anchor="_Toc449061282" w:history="1">
        <w:r w:rsidR="00021413" w:rsidRPr="005009BC">
          <w:rPr>
            <w:rStyle w:val="Hipervnculo"/>
            <w:noProof/>
          </w:rPr>
          <w:t>Introducción</w:t>
        </w:r>
        <w:r w:rsidR="00021413">
          <w:rPr>
            <w:noProof/>
            <w:webHidden/>
          </w:rPr>
          <w:tab/>
        </w:r>
        <w:r w:rsidR="00021413">
          <w:rPr>
            <w:noProof/>
            <w:webHidden/>
          </w:rPr>
          <w:fldChar w:fldCharType="begin"/>
        </w:r>
        <w:r w:rsidR="00021413">
          <w:rPr>
            <w:noProof/>
            <w:webHidden/>
          </w:rPr>
          <w:instrText xml:space="preserve"> PAGEREF _Toc449061282 \h </w:instrText>
        </w:r>
        <w:r w:rsidR="00021413">
          <w:rPr>
            <w:noProof/>
            <w:webHidden/>
          </w:rPr>
        </w:r>
        <w:r w:rsidR="00021413">
          <w:rPr>
            <w:noProof/>
            <w:webHidden/>
          </w:rPr>
          <w:fldChar w:fldCharType="separate"/>
        </w:r>
        <w:r w:rsidR="00B26ADC">
          <w:rPr>
            <w:noProof/>
            <w:webHidden/>
          </w:rPr>
          <w:t>1</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83" w:history="1">
        <w:r w:rsidR="00021413" w:rsidRPr="005009BC">
          <w:rPr>
            <w:rStyle w:val="Hipervnculo"/>
            <w:noProof/>
          </w:rPr>
          <w:t>Objetivos generales</w:t>
        </w:r>
        <w:r w:rsidR="00021413">
          <w:rPr>
            <w:noProof/>
            <w:webHidden/>
          </w:rPr>
          <w:tab/>
        </w:r>
        <w:r w:rsidR="00021413">
          <w:rPr>
            <w:noProof/>
            <w:webHidden/>
          </w:rPr>
          <w:fldChar w:fldCharType="begin"/>
        </w:r>
        <w:r w:rsidR="00021413">
          <w:rPr>
            <w:noProof/>
            <w:webHidden/>
          </w:rPr>
          <w:instrText xml:space="preserve"> PAGEREF _Toc449061283 \h </w:instrText>
        </w:r>
        <w:r w:rsidR="00021413">
          <w:rPr>
            <w:noProof/>
            <w:webHidden/>
          </w:rPr>
        </w:r>
        <w:r w:rsidR="00021413">
          <w:rPr>
            <w:noProof/>
            <w:webHidden/>
          </w:rPr>
          <w:fldChar w:fldCharType="separate"/>
        </w:r>
        <w:r w:rsidR="00B26ADC">
          <w:rPr>
            <w:noProof/>
            <w:webHidden/>
          </w:rPr>
          <w:t>2</w:t>
        </w:r>
        <w:r w:rsidR="00021413">
          <w:rPr>
            <w:noProof/>
            <w:webHidden/>
          </w:rPr>
          <w:fldChar w:fldCharType="end"/>
        </w:r>
      </w:hyperlink>
    </w:p>
    <w:p w:rsidR="00021413" w:rsidRDefault="00F61C28">
      <w:pPr>
        <w:pStyle w:val="TDC1"/>
        <w:rPr>
          <w:rFonts w:asciiTheme="minorHAnsi" w:eastAsiaTheme="minorEastAsia" w:hAnsiTheme="minorHAnsi"/>
          <w:noProof/>
          <w:sz w:val="22"/>
          <w:lang w:val="en-US"/>
        </w:rPr>
      </w:pPr>
      <w:hyperlink w:anchor="_Toc449061284" w:history="1">
        <w:r w:rsidR="00021413" w:rsidRPr="005009BC">
          <w:rPr>
            <w:rStyle w:val="Hipervnculo"/>
            <w:noProof/>
          </w:rPr>
          <w:t>1 Introducción a la plantilla</w:t>
        </w:r>
        <w:r w:rsidR="00021413">
          <w:rPr>
            <w:noProof/>
            <w:webHidden/>
          </w:rPr>
          <w:tab/>
        </w:r>
        <w:r w:rsidR="00021413">
          <w:rPr>
            <w:noProof/>
            <w:webHidden/>
          </w:rPr>
          <w:fldChar w:fldCharType="begin"/>
        </w:r>
        <w:r w:rsidR="00021413">
          <w:rPr>
            <w:noProof/>
            <w:webHidden/>
          </w:rPr>
          <w:instrText xml:space="preserve"> PAGEREF _Toc449061284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85" w:history="1">
        <w:r w:rsidR="00021413" w:rsidRPr="005009BC">
          <w:rPr>
            <w:rStyle w:val="Hipervnculo"/>
            <w:noProof/>
          </w:rPr>
          <w:t>1.1 Estructura de la Plantilla.</w:t>
        </w:r>
        <w:r w:rsidR="00021413">
          <w:rPr>
            <w:noProof/>
            <w:webHidden/>
          </w:rPr>
          <w:tab/>
        </w:r>
        <w:r w:rsidR="00021413">
          <w:rPr>
            <w:noProof/>
            <w:webHidden/>
          </w:rPr>
          <w:fldChar w:fldCharType="begin"/>
        </w:r>
        <w:r w:rsidR="00021413">
          <w:rPr>
            <w:noProof/>
            <w:webHidden/>
          </w:rPr>
          <w:instrText xml:space="preserve"> PAGEREF _Toc449061285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86" w:history="1">
        <w:r w:rsidR="00021413" w:rsidRPr="005009BC">
          <w:rPr>
            <w:rStyle w:val="Hipervnculo"/>
            <w:noProof/>
          </w:rPr>
          <w:t>1.1.1 Portada y hojas preliminares</w:t>
        </w:r>
        <w:r w:rsidR="00021413">
          <w:rPr>
            <w:noProof/>
            <w:webHidden/>
          </w:rPr>
          <w:tab/>
        </w:r>
        <w:r w:rsidR="00021413">
          <w:rPr>
            <w:noProof/>
            <w:webHidden/>
          </w:rPr>
          <w:fldChar w:fldCharType="begin"/>
        </w:r>
        <w:r w:rsidR="00021413">
          <w:rPr>
            <w:noProof/>
            <w:webHidden/>
          </w:rPr>
          <w:instrText xml:space="preserve"> PAGEREF _Toc449061286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87" w:history="1">
        <w:r w:rsidR="00021413" w:rsidRPr="005009BC">
          <w:rPr>
            <w:rStyle w:val="Hipervnculo"/>
            <w:noProof/>
          </w:rPr>
          <w:t>1.1.2 Índice</w:t>
        </w:r>
        <w:r w:rsidR="00021413">
          <w:rPr>
            <w:noProof/>
            <w:webHidden/>
          </w:rPr>
          <w:tab/>
        </w:r>
        <w:r w:rsidR="00021413">
          <w:rPr>
            <w:noProof/>
            <w:webHidden/>
          </w:rPr>
          <w:fldChar w:fldCharType="begin"/>
        </w:r>
        <w:r w:rsidR="00021413">
          <w:rPr>
            <w:noProof/>
            <w:webHidden/>
          </w:rPr>
          <w:instrText xml:space="preserve"> PAGEREF _Toc449061287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88" w:history="1">
        <w:r w:rsidR="00021413" w:rsidRPr="005009BC">
          <w:rPr>
            <w:rStyle w:val="Hipervnculo"/>
            <w:noProof/>
          </w:rPr>
          <w:t>1.1.3 Introducción</w:t>
        </w:r>
        <w:r w:rsidR="00021413">
          <w:rPr>
            <w:noProof/>
            <w:webHidden/>
          </w:rPr>
          <w:tab/>
        </w:r>
        <w:r w:rsidR="00021413">
          <w:rPr>
            <w:noProof/>
            <w:webHidden/>
          </w:rPr>
          <w:fldChar w:fldCharType="begin"/>
        </w:r>
        <w:r w:rsidR="00021413">
          <w:rPr>
            <w:noProof/>
            <w:webHidden/>
          </w:rPr>
          <w:instrText xml:space="preserve"> PAGEREF _Toc449061288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89" w:history="1">
        <w:r w:rsidR="00021413" w:rsidRPr="005009BC">
          <w:rPr>
            <w:rStyle w:val="Hipervnculo"/>
            <w:noProof/>
          </w:rPr>
          <w:t>1.1.4 Hojas de desarrollo</w:t>
        </w:r>
        <w:r w:rsidR="00021413">
          <w:rPr>
            <w:noProof/>
            <w:webHidden/>
          </w:rPr>
          <w:tab/>
        </w:r>
        <w:r w:rsidR="00021413">
          <w:rPr>
            <w:noProof/>
            <w:webHidden/>
          </w:rPr>
          <w:fldChar w:fldCharType="begin"/>
        </w:r>
        <w:r w:rsidR="00021413">
          <w:rPr>
            <w:noProof/>
            <w:webHidden/>
          </w:rPr>
          <w:instrText xml:space="preserve"> PAGEREF _Toc449061289 \h </w:instrText>
        </w:r>
        <w:r w:rsidR="00021413">
          <w:rPr>
            <w:noProof/>
            <w:webHidden/>
          </w:rPr>
        </w:r>
        <w:r w:rsidR="00021413">
          <w:rPr>
            <w:noProof/>
            <w:webHidden/>
          </w:rPr>
          <w:fldChar w:fldCharType="separate"/>
        </w:r>
        <w:r w:rsidR="00B26ADC">
          <w:rPr>
            <w:noProof/>
            <w:webHidden/>
          </w:rPr>
          <w:t>4</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90" w:history="1">
        <w:r w:rsidR="00021413" w:rsidRPr="005009BC">
          <w:rPr>
            <w:rStyle w:val="Hipervnculo"/>
            <w:noProof/>
          </w:rPr>
          <w:t>1.1.5 Bibilografía</w:t>
        </w:r>
        <w:r w:rsidR="00021413">
          <w:rPr>
            <w:noProof/>
            <w:webHidden/>
          </w:rPr>
          <w:tab/>
        </w:r>
        <w:r w:rsidR="00021413">
          <w:rPr>
            <w:noProof/>
            <w:webHidden/>
          </w:rPr>
          <w:fldChar w:fldCharType="begin"/>
        </w:r>
        <w:r w:rsidR="00021413">
          <w:rPr>
            <w:noProof/>
            <w:webHidden/>
          </w:rPr>
          <w:instrText xml:space="preserve"> PAGEREF _Toc449061290 \h </w:instrText>
        </w:r>
        <w:r w:rsidR="00021413">
          <w:rPr>
            <w:noProof/>
            <w:webHidden/>
          </w:rPr>
        </w:r>
        <w:r w:rsidR="00021413">
          <w:rPr>
            <w:noProof/>
            <w:webHidden/>
          </w:rPr>
          <w:fldChar w:fldCharType="separate"/>
        </w:r>
        <w:r w:rsidR="00B26ADC">
          <w:rPr>
            <w:noProof/>
            <w:webHidden/>
          </w:rPr>
          <w:t>5</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91" w:history="1">
        <w:r w:rsidR="00021413" w:rsidRPr="005009BC">
          <w:rPr>
            <w:rStyle w:val="Hipervnculo"/>
            <w:noProof/>
          </w:rPr>
          <w:t>1.1.6 Apéndice</w:t>
        </w:r>
        <w:r w:rsidR="00021413">
          <w:rPr>
            <w:noProof/>
            <w:webHidden/>
          </w:rPr>
          <w:tab/>
        </w:r>
        <w:r w:rsidR="00021413">
          <w:rPr>
            <w:noProof/>
            <w:webHidden/>
          </w:rPr>
          <w:fldChar w:fldCharType="begin"/>
        </w:r>
        <w:r w:rsidR="00021413">
          <w:rPr>
            <w:noProof/>
            <w:webHidden/>
          </w:rPr>
          <w:instrText xml:space="preserve"> PAGEREF _Toc449061291 \h </w:instrText>
        </w:r>
        <w:r w:rsidR="00021413">
          <w:rPr>
            <w:noProof/>
            <w:webHidden/>
          </w:rPr>
        </w:r>
        <w:r w:rsidR="00021413">
          <w:rPr>
            <w:noProof/>
            <w:webHidden/>
          </w:rPr>
          <w:fldChar w:fldCharType="separate"/>
        </w:r>
        <w:r w:rsidR="00B26ADC">
          <w:rPr>
            <w:noProof/>
            <w:webHidden/>
          </w:rPr>
          <w:t>5</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2" w:history="1">
        <w:r w:rsidR="00021413" w:rsidRPr="005009BC">
          <w:rPr>
            <w:rStyle w:val="Hipervnculo"/>
            <w:noProof/>
          </w:rPr>
          <w:t>1.2 Tipo de letra</w:t>
        </w:r>
        <w:r w:rsidR="00021413">
          <w:rPr>
            <w:noProof/>
            <w:webHidden/>
          </w:rPr>
          <w:tab/>
        </w:r>
        <w:r w:rsidR="00021413">
          <w:rPr>
            <w:noProof/>
            <w:webHidden/>
          </w:rPr>
          <w:fldChar w:fldCharType="begin"/>
        </w:r>
        <w:r w:rsidR="00021413">
          <w:rPr>
            <w:noProof/>
            <w:webHidden/>
          </w:rPr>
          <w:instrText xml:space="preserve"> PAGEREF _Toc449061292 \h </w:instrText>
        </w:r>
        <w:r w:rsidR="00021413">
          <w:rPr>
            <w:noProof/>
            <w:webHidden/>
          </w:rPr>
        </w:r>
        <w:r w:rsidR="00021413">
          <w:rPr>
            <w:noProof/>
            <w:webHidden/>
          </w:rPr>
          <w:fldChar w:fldCharType="separate"/>
        </w:r>
        <w:r w:rsidR="00B26ADC">
          <w:rPr>
            <w:noProof/>
            <w:webHidden/>
          </w:rPr>
          <w:t>6</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3" w:history="1">
        <w:r w:rsidR="00021413" w:rsidRPr="005009BC">
          <w:rPr>
            <w:rStyle w:val="Hipervnculo"/>
            <w:noProof/>
          </w:rPr>
          <w:t>1.3 Macros</w:t>
        </w:r>
        <w:r w:rsidR="00021413">
          <w:rPr>
            <w:noProof/>
            <w:webHidden/>
          </w:rPr>
          <w:tab/>
        </w:r>
        <w:r w:rsidR="00021413">
          <w:rPr>
            <w:noProof/>
            <w:webHidden/>
          </w:rPr>
          <w:fldChar w:fldCharType="begin"/>
        </w:r>
        <w:r w:rsidR="00021413">
          <w:rPr>
            <w:noProof/>
            <w:webHidden/>
          </w:rPr>
          <w:instrText xml:space="preserve"> PAGEREF _Toc449061293 \h </w:instrText>
        </w:r>
        <w:r w:rsidR="00021413">
          <w:rPr>
            <w:noProof/>
            <w:webHidden/>
          </w:rPr>
        </w:r>
        <w:r w:rsidR="00021413">
          <w:rPr>
            <w:noProof/>
            <w:webHidden/>
          </w:rPr>
          <w:fldChar w:fldCharType="separate"/>
        </w:r>
        <w:r w:rsidR="00B26ADC">
          <w:rPr>
            <w:noProof/>
            <w:webHidden/>
          </w:rPr>
          <w:t>6</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4" w:history="1">
        <w:r w:rsidR="00021413" w:rsidRPr="005009BC">
          <w:rPr>
            <w:rStyle w:val="Hipervnculo"/>
            <w:noProof/>
          </w:rPr>
          <w:t>1.4 Menu EIE</w:t>
        </w:r>
        <w:r w:rsidR="00021413">
          <w:rPr>
            <w:noProof/>
            <w:webHidden/>
          </w:rPr>
          <w:tab/>
        </w:r>
        <w:r w:rsidR="00021413">
          <w:rPr>
            <w:noProof/>
            <w:webHidden/>
          </w:rPr>
          <w:fldChar w:fldCharType="begin"/>
        </w:r>
        <w:r w:rsidR="00021413">
          <w:rPr>
            <w:noProof/>
            <w:webHidden/>
          </w:rPr>
          <w:instrText xml:space="preserve"> PAGEREF _Toc449061294 \h </w:instrText>
        </w:r>
        <w:r w:rsidR="00021413">
          <w:rPr>
            <w:noProof/>
            <w:webHidden/>
          </w:rPr>
        </w:r>
        <w:r w:rsidR="00021413">
          <w:rPr>
            <w:noProof/>
            <w:webHidden/>
          </w:rPr>
          <w:fldChar w:fldCharType="separate"/>
        </w:r>
        <w:r w:rsidR="00B26ADC">
          <w:rPr>
            <w:noProof/>
            <w:webHidden/>
          </w:rPr>
          <w:t>7</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5" w:history="1">
        <w:r w:rsidR="00021413" w:rsidRPr="005009BC">
          <w:rPr>
            <w:rStyle w:val="Hipervnculo"/>
            <w:noProof/>
          </w:rPr>
          <w:t>1.5 Modo borrador (draft)</w:t>
        </w:r>
        <w:r w:rsidR="00021413">
          <w:rPr>
            <w:noProof/>
            <w:webHidden/>
          </w:rPr>
          <w:tab/>
        </w:r>
        <w:r w:rsidR="00021413">
          <w:rPr>
            <w:noProof/>
            <w:webHidden/>
          </w:rPr>
          <w:fldChar w:fldCharType="begin"/>
        </w:r>
        <w:r w:rsidR="00021413">
          <w:rPr>
            <w:noProof/>
            <w:webHidden/>
          </w:rPr>
          <w:instrText xml:space="preserve"> PAGEREF _Toc449061295 \h </w:instrText>
        </w:r>
        <w:r w:rsidR="00021413">
          <w:rPr>
            <w:noProof/>
            <w:webHidden/>
          </w:rPr>
        </w:r>
        <w:r w:rsidR="00021413">
          <w:rPr>
            <w:noProof/>
            <w:webHidden/>
          </w:rPr>
          <w:fldChar w:fldCharType="separate"/>
        </w:r>
        <w:r w:rsidR="00B26ADC">
          <w:rPr>
            <w:noProof/>
            <w:webHidden/>
          </w:rPr>
          <w:t>7</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6" w:history="1">
        <w:r w:rsidR="00021413" w:rsidRPr="005009BC">
          <w:rPr>
            <w:rStyle w:val="Hipervnculo"/>
            <w:noProof/>
          </w:rPr>
          <w:t>1.6 Figuras y tablas</w:t>
        </w:r>
        <w:r w:rsidR="00021413">
          <w:rPr>
            <w:noProof/>
            <w:webHidden/>
          </w:rPr>
          <w:tab/>
        </w:r>
        <w:r w:rsidR="00021413">
          <w:rPr>
            <w:noProof/>
            <w:webHidden/>
          </w:rPr>
          <w:fldChar w:fldCharType="begin"/>
        </w:r>
        <w:r w:rsidR="00021413">
          <w:rPr>
            <w:noProof/>
            <w:webHidden/>
          </w:rPr>
          <w:instrText xml:space="preserve"> PAGEREF _Toc449061296 \h </w:instrText>
        </w:r>
        <w:r w:rsidR="00021413">
          <w:rPr>
            <w:noProof/>
            <w:webHidden/>
          </w:rPr>
        </w:r>
        <w:r w:rsidR="00021413">
          <w:rPr>
            <w:noProof/>
            <w:webHidden/>
          </w:rPr>
          <w:fldChar w:fldCharType="separate"/>
        </w:r>
        <w:r w:rsidR="00B26ADC">
          <w:rPr>
            <w:noProof/>
            <w:webHidden/>
          </w:rPr>
          <w:t>8</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297" w:history="1">
        <w:r w:rsidR="00021413" w:rsidRPr="005009BC">
          <w:rPr>
            <w:rStyle w:val="Hipervnculo"/>
            <w:noProof/>
          </w:rPr>
          <w:t>1.7 Ecuaciones</w:t>
        </w:r>
        <w:r w:rsidR="00021413">
          <w:rPr>
            <w:noProof/>
            <w:webHidden/>
          </w:rPr>
          <w:tab/>
        </w:r>
        <w:r w:rsidR="00021413">
          <w:rPr>
            <w:noProof/>
            <w:webHidden/>
          </w:rPr>
          <w:fldChar w:fldCharType="begin"/>
        </w:r>
        <w:r w:rsidR="00021413">
          <w:rPr>
            <w:noProof/>
            <w:webHidden/>
          </w:rPr>
          <w:instrText xml:space="preserve"> PAGEREF _Toc449061297 \h </w:instrText>
        </w:r>
        <w:r w:rsidR="00021413">
          <w:rPr>
            <w:noProof/>
            <w:webHidden/>
          </w:rPr>
        </w:r>
        <w:r w:rsidR="00021413">
          <w:rPr>
            <w:noProof/>
            <w:webHidden/>
          </w:rPr>
          <w:fldChar w:fldCharType="separate"/>
        </w:r>
        <w:r w:rsidR="00B26ADC">
          <w:rPr>
            <w:noProof/>
            <w:webHidden/>
          </w:rPr>
          <w:t>11</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98" w:history="1">
        <w:r w:rsidR="00021413" w:rsidRPr="005009BC">
          <w:rPr>
            <w:rStyle w:val="Hipervnculo"/>
            <w:noProof/>
          </w:rPr>
          <w:t>1.7.1 Notación de unidades del Sistema Internacional SI</w:t>
        </w:r>
        <w:r w:rsidR="00021413">
          <w:rPr>
            <w:noProof/>
            <w:webHidden/>
          </w:rPr>
          <w:tab/>
        </w:r>
        <w:r w:rsidR="00021413">
          <w:rPr>
            <w:noProof/>
            <w:webHidden/>
          </w:rPr>
          <w:fldChar w:fldCharType="begin"/>
        </w:r>
        <w:r w:rsidR="00021413">
          <w:rPr>
            <w:noProof/>
            <w:webHidden/>
          </w:rPr>
          <w:instrText xml:space="preserve"> PAGEREF _Toc449061298 \h </w:instrText>
        </w:r>
        <w:r w:rsidR="00021413">
          <w:rPr>
            <w:noProof/>
            <w:webHidden/>
          </w:rPr>
        </w:r>
        <w:r w:rsidR="00021413">
          <w:rPr>
            <w:noProof/>
            <w:webHidden/>
          </w:rPr>
          <w:fldChar w:fldCharType="separate"/>
        </w:r>
        <w:r w:rsidR="00B26ADC">
          <w:rPr>
            <w:noProof/>
            <w:webHidden/>
          </w:rPr>
          <w:t>12</w:t>
        </w:r>
        <w:r w:rsidR="00021413">
          <w:rPr>
            <w:noProof/>
            <w:webHidden/>
          </w:rPr>
          <w:fldChar w:fldCharType="end"/>
        </w:r>
      </w:hyperlink>
    </w:p>
    <w:p w:rsidR="00021413" w:rsidRDefault="00F61C28">
      <w:pPr>
        <w:pStyle w:val="TDC3"/>
        <w:tabs>
          <w:tab w:val="right" w:leader="dot" w:pos="8669"/>
        </w:tabs>
        <w:rPr>
          <w:rFonts w:asciiTheme="minorHAnsi" w:eastAsiaTheme="minorEastAsia" w:hAnsiTheme="minorHAnsi"/>
          <w:noProof/>
          <w:sz w:val="22"/>
          <w:lang w:val="en-US"/>
        </w:rPr>
      </w:pPr>
      <w:hyperlink w:anchor="_Toc449061299" w:history="1">
        <w:r w:rsidR="00021413" w:rsidRPr="005009BC">
          <w:rPr>
            <w:rStyle w:val="Hipervnculo"/>
            <w:noProof/>
          </w:rPr>
          <w:t>1.7.2 Recomendaciones para ecuaciones</w:t>
        </w:r>
        <w:r w:rsidR="00021413">
          <w:rPr>
            <w:noProof/>
            <w:webHidden/>
          </w:rPr>
          <w:tab/>
        </w:r>
        <w:r w:rsidR="00021413">
          <w:rPr>
            <w:noProof/>
            <w:webHidden/>
          </w:rPr>
          <w:fldChar w:fldCharType="begin"/>
        </w:r>
        <w:r w:rsidR="00021413">
          <w:rPr>
            <w:noProof/>
            <w:webHidden/>
          </w:rPr>
          <w:instrText xml:space="preserve"> PAGEREF _Toc449061299 \h </w:instrText>
        </w:r>
        <w:r w:rsidR="00021413">
          <w:rPr>
            <w:noProof/>
            <w:webHidden/>
          </w:rPr>
        </w:r>
        <w:r w:rsidR="00021413">
          <w:rPr>
            <w:noProof/>
            <w:webHidden/>
          </w:rPr>
          <w:fldChar w:fldCharType="separate"/>
        </w:r>
        <w:r w:rsidR="00B26ADC">
          <w:rPr>
            <w:noProof/>
            <w:webHidden/>
          </w:rPr>
          <w:t>12</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0" w:history="1">
        <w:r w:rsidR="00021413" w:rsidRPr="005009BC">
          <w:rPr>
            <w:rStyle w:val="Hipervnculo"/>
            <w:noProof/>
          </w:rPr>
          <w:t>1.8 Código/Listado</w:t>
        </w:r>
        <w:r w:rsidR="00021413">
          <w:rPr>
            <w:noProof/>
            <w:webHidden/>
          </w:rPr>
          <w:tab/>
        </w:r>
        <w:r w:rsidR="00021413">
          <w:rPr>
            <w:noProof/>
            <w:webHidden/>
          </w:rPr>
          <w:fldChar w:fldCharType="begin"/>
        </w:r>
        <w:r w:rsidR="00021413">
          <w:rPr>
            <w:noProof/>
            <w:webHidden/>
          </w:rPr>
          <w:instrText xml:space="preserve"> PAGEREF _Toc449061300 \h </w:instrText>
        </w:r>
        <w:r w:rsidR="00021413">
          <w:rPr>
            <w:noProof/>
            <w:webHidden/>
          </w:rPr>
        </w:r>
        <w:r w:rsidR="00021413">
          <w:rPr>
            <w:noProof/>
            <w:webHidden/>
          </w:rPr>
          <w:fldChar w:fldCharType="separate"/>
        </w:r>
        <w:r w:rsidR="00B26ADC">
          <w:rPr>
            <w:noProof/>
            <w:webHidden/>
          </w:rPr>
          <w:t>13</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1" w:history="1">
        <w:r w:rsidR="00021413" w:rsidRPr="005009BC">
          <w:rPr>
            <w:rStyle w:val="Hipervnculo"/>
            <w:noProof/>
          </w:rPr>
          <w:t>1.9 Listas y enumeraciones</w:t>
        </w:r>
        <w:r w:rsidR="00021413">
          <w:rPr>
            <w:noProof/>
            <w:webHidden/>
          </w:rPr>
          <w:tab/>
        </w:r>
        <w:r w:rsidR="00021413">
          <w:rPr>
            <w:noProof/>
            <w:webHidden/>
          </w:rPr>
          <w:fldChar w:fldCharType="begin"/>
        </w:r>
        <w:r w:rsidR="00021413">
          <w:rPr>
            <w:noProof/>
            <w:webHidden/>
          </w:rPr>
          <w:instrText xml:space="preserve"> PAGEREF _Toc449061301 \h </w:instrText>
        </w:r>
        <w:r w:rsidR="00021413">
          <w:rPr>
            <w:noProof/>
            <w:webHidden/>
          </w:rPr>
        </w:r>
        <w:r w:rsidR="00021413">
          <w:rPr>
            <w:noProof/>
            <w:webHidden/>
          </w:rPr>
          <w:fldChar w:fldCharType="separate"/>
        </w:r>
        <w:r w:rsidR="00B26ADC">
          <w:rPr>
            <w:noProof/>
            <w:webHidden/>
          </w:rPr>
          <w:t>14</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2" w:history="1">
        <w:r w:rsidR="00021413" w:rsidRPr="005009BC">
          <w:rPr>
            <w:rStyle w:val="Hipervnculo"/>
            <w:noProof/>
          </w:rPr>
          <w:t>1.10 Actualizar todos los campos del documento</w:t>
        </w:r>
        <w:r w:rsidR="00021413">
          <w:rPr>
            <w:noProof/>
            <w:webHidden/>
          </w:rPr>
          <w:tab/>
        </w:r>
        <w:r w:rsidR="00021413">
          <w:rPr>
            <w:noProof/>
            <w:webHidden/>
          </w:rPr>
          <w:fldChar w:fldCharType="begin"/>
        </w:r>
        <w:r w:rsidR="00021413">
          <w:rPr>
            <w:noProof/>
            <w:webHidden/>
          </w:rPr>
          <w:instrText xml:space="preserve"> PAGEREF _Toc449061302 \h </w:instrText>
        </w:r>
        <w:r w:rsidR="00021413">
          <w:rPr>
            <w:noProof/>
            <w:webHidden/>
          </w:rPr>
        </w:r>
        <w:r w:rsidR="00021413">
          <w:rPr>
            <w:noProof/>
            <w:webHidden/>
          </w:rPr>
          <w:fldChar w:fldCharType="separate"/>
        </w:r>
        <w:r w:rsidR="00B26ADC">
          <w:rPr>
            <w:noProof/>
            <w:webHidden/>
          </w:rPr>
          <w:t>15</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3" w:history="1">
        <w:r w:rsidR="00021413" w:rsidRPr="005009BC">
          <w:rPr>
            <w:rStyle w:val="Hipervnculo"/>
            <w:noProof/>
          </w:rPr>
          <w:t>1.11 Conclusión del capítulo</w:t>
        </w:r>
        <w:r w:rsidR="00021413">
          <w:rPr>
            <w:noProof/>
            <w:webHidden/>
          </w:rPr>
          <w:tab/>
        </w:r>
        <w:r w:rsidR="00021413">
          <w:rPr>
            <w:noProof/>
            <w:webHidden/>
          </w:rPr>
          <w:fldChar w:fldCharType="begin"/>
        </w:r>
        <w:r w:rsidR="00021413">
          <w:rPr>
            <w:noProof/>
            <w:webHidden/>
          </w:rPr>
          <w:instrText xml:space="preserve"> PAGEREF _Toc449061303 \h </w:instrText>
        </w:r>
        <w:r w:rsidR="00021413">
          <w:rPr>
            <w:noProof/>
            <w:webHidden/>
          </w:rPr>
        </w:r>
        <w:r w:rsidR="00021413">
          <w:rPr>
            <w:noProof/>
            <w:webHidden/>
          </w:rPr>
          <w:fldChar w:fldCharType="separate"/>
        </w:r>
        <w:r w:rsidR="00B26ADC">
          <w:rPr>
            <w:noProof/>
            <w:webHidden/>
          </w:rPr>
          <w:t>15</w:t>
        </w:r>
        <w:r w:rsidR="00021413">
          <w:rPr>
            <w:noProof/>
            <w:webHidden/>
          </w:rPr>
          <w:fldChar w:fldCharType="end"/>
        </w:r>
      </w:hyperlink>
    </w:p>
    <w:p w:rsidR="00021413" w:rsidRDefault="00F61C28">
      <w:pPr>
        <w:pStyle w:val="TDC1"/>
        <w:rPr>
          <w:rFonts w:asciiTheme="minorHAnsi" w:eastAsiaTheme="minorEastAsia" w:hAnsiTheme="minorHAnsi"/>
          <w:noProof/>
          <w:sz w:val="22"/>
          <w:lang w:val="en-US"/>
        </w:rPr>
      </w:pPr>
      <w:hyperlink w:anchor="_Toc449061304" w:history="1">
        <w:r w:rsidR="00021413" w:rsidRPr="005009BC">
          <w:rPr>
            <w:rStyle w:val="Hipervnculo"/>
            <w:noProof/>
          </w:rPr>
          <w:t>Discusión y conclusiones</w:t>
        </w:r>
        <w:r w:rsidR="00021413">
          <w:rPr>
            <w:noProof/>
            <w:webHidden/>
          </w:rPr>
          <w:tab/>
        </w:r>
        <w:r w:rsidR="00021413">
          <w:rPr>
            <w:noProof/>
            <w:webHidden/>
          </w:rPr>
          <w:fldChar w:fldCharType="begin"/>
        </w:r>
        <w:r w:rsidR="00021413">
          <w:rPr>
            <w:noProof/>
            <w:webHidden/>
          </w:rPr>
          <w:instrText xml:space="preserve"> PAGEREF _Toc449061304 \h </w:instrText>
        </w:r>
        <w:r w:rsidR="00021413">
          <w:rPr>
            <w:noProof/>
            <w:webHidden/>
          </w:rPr>
        </w:r>
        <w:r w:rsidR="00021413">
          <w:rPr>
            <w:noProof/>
            <w:webHidden/>
          </w:rPr>
          <w:fldChar w:fldCharType="separate"/>
        </w:r>
        <w:r w:rsidR="00B26ADC">
          <w:rPr>
            <w:noProof/>
            <w:webHidden/>
          </w:rPr>
          <w:t>16</w:t>
        </w:r>
        <w:r w:rsidR="00021413">
          <w:rPr>
            <w:noProof/>
            <w:webHidden/>
          </w:rPr>
          <w:fldChar w:fldCharType="end"/>
        </w:r>
      </w:hyperlink>
    </w:p>
    <w:p w:rsidR="00021413" w:rsidRDefault="00F61C28">
      <w:pPr>
        <w:pStyle w:val="TDC1"/>
        <w:rPr>
          <w:rFonts w:asciiTheme="minorHAnsi" w:eastAsiaTheme="minorEastAsia" w:hAnsiTheme="minorHAnsi"/>
          <w:noProof/>
          <w:sz w:val="22"/>
          <w:lang w:val="en-US"/>
        </w:rPr>
      </w:pPr>
      <w:hyperlink w:anchor="_Toc449061305" w:history="1">
        <w:r w:rsidR="00021413" w:rsidRPr="005009BC">
          <w:rPr>
            <w:rStyle w:val="Hipervnculo"/>
            <w:noProof/>
          </w:rPr>
          <w:t>Bibliografía</w:t>
        </w:r>
        <w:r w:rsidR="00021413">
          <w:rPr>
            <w:noProof/>
            <w:webHidden/>
          </w:rPr>
          <w:tab/>
        </w:r>
        <w:r w:rsidR="00021413">
          <w:rPr>
            <w:noProof/>
            <w:webHidden/>
          </w:rPr>
          <w:fldChar w:fldCharType="begin"/>
        </w:r>
        <w:r w:rsidR="00021413">
          <w:rPr>
            <w:noProof/>
            <w:webHidden/>
          </w:rPr>
          <w:instrText xml:space="preserve"> PAGEREF _Toc449061305 \h </w:instrText>
        </w:r>
        <w:r w:rsidR="00021413">
          <w:rPr>
            <w:noProof/>
            <w:webHidden/>
          </w:rPr>
        </w:r>
        <w:r w:rsidR="00021413">
          <w:rPr>
            <w:noProof/>
            <w:webHidden/>
          </w:rPr>
          <w:fldChar w:fldCharType="separate"/>
        </w:r>
        <w:r w:rsidR="00B26ADC">
          <w:rPr>
            <w:noProof/>
            <w:webHidden/>
          </w:rPr>
          <w:t>17</w:t>
        </w:r>
        <w:r w:rsidR="00021413">
          <w:rPr>
            <w:noProof/>
            <w:webHidden/>
          </w:rPr>
          <w:fldChar w:fldCharType="end"/>
        </w:r>
      </w:hyperlink>
    </w:p>
    <w:p w:rsidR="00021413" w:rsidRDefault="00F61C28">
      <w:pPr>
        <w:pStyle w:val="TDC1"/>
        <w:rPr>
          <w:rFonts w:asciiTheme="minorHAnsi" w:eastAsiaTheme="minorEastAsia" w:hAnsiTheme="minorHAnsi"/>
          <w:noProof/>
          <w:sz w:val="22"/>
          <w:lang w:val="en-US"/>
        </w:rPr>
      </w:pPr>
      <w:hyperlink w:anchor="_Toc449061306" w:history="1">
        <w:r w:rsidR="00021413" w:rsidRPr="005009BC">
          <w:rPr>
            <w:rStyle w:val="Hipervnculo"/>
            <w:noProof/>
          </w:rPr>
          <w:t>A Un apéndice</w:t>
        </w:r>
        <w:r w:rsidR="00021413">
          <w:rPr>
            <w:noProof/>
            <w:webHidden/>
          </w:rPr>
          <w:tab/>
        </w:r>
        <w:r w:rsidR="00021413">
          <w:rPr>
            <w:noProof/>
            <w:webHidden/>
          </w:rPr>
          <w:fldChar w:fldCharType="begin"/>
        </w:r>
        <w:r w:rsidR="00021413">
          <w:rPr>
            <w:noProof/>
            <w:webHidden/>
          </w:rPr>
          <w:instrText xml:space="preserve"> PAGEREF _Toc449061306 \h </w:instrText>
        </w:r>
        <w:r w:rsidR="00021413">
          <w:rPr>
            <w:noProof/>
            <w:webHidden/>
          </w:rPr>
        </w:r>
        <w:r w:rsidR="00021413">
          <w:rPr>
            <w:noProof/>
            <w:webHidden/>
          </w:rPr>
          <w:fldChar w:fldCharType="separate"/>
        </w:r>
        <w:r w:rsidR="00B26ADC">
          <w:rPr>
            <w:noProof/>
            <w:webHidden/>
          </w:rPr>
          <w:t>19</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7" w:history="1">
        <w:r w:rsidR="00021413" w:rsidRPr="005009BC">
          <w:rPr>
            <w:rStyle w:val="Hipervnculo"/>
            <w:noProof/>
          </w:rPr>
          <w:t>A.1 Figuras en apéndices</w:t>
        </w:r>
        <w:r w:rsidR="00021413">
          <w:rPr>
            <w:noProof/>
            <w:webHidden/>
          </w:rPr>
          <w:tab/>
        </w:r>
        <w:r w:rsidR="00021413">
          <w:rPr>
            <w:noProof/>
            <w:webHidden/>
          </w:rPr>
          <w:fldChar w:fldCharType="begin"/>
        </w:r>
        <w:r w:rsidR="00021413">
          <w:rPr>
            <w:noProof/>
            <w:webHidden/>
          </w:rPr>
          <w:instrText xml:space="preserve"> PAGEREF _Toc449061307 \h </w:instrText>
        </w:r>
        <w:r w:rsidR="00021413">
          <w:rPr>
            <w:noProof/>
            <w:webHidden/>
          </w:rPr>
        </w:r>
        <w:r w:rsidR="00021413">
          <w:rPr>
            <w:noProof/>
            <w:webHidden/>
          </w:rPr>
          <w:fldChar w:fldCharType="separate"/>
        </w:r>
        <w:r w:rsidR="00B26ADC">
          <w:rPr>
            <w:noProof/>
            <w:webHidden/>
          </w:rPr>
          <w:t>19</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8" w:history="1">
        <w:r w:rsidR="00021413" w:rsidRPr="005009BC">
          <w:rPr>
            <w:rStyle w:val="Hipervnculo"/>
            <w:noProof/>
          </w:rPr>
          <w:t>A.2 Tablas en apéndices</w:t>
        </w:r>
        <w:r w:rsidR="00021413">
          <w:rPr>
            <w:noProof/>
            <w:webHidden/>
          </w:rPr>
          <w:tab/>
        </w:r>
        <w:r w:rsidR="00021413">
          <w:rPr>
            <w:noProof/>
            <w:webHidden/>
          </w:rPr>
          <w:fldChar w:fldCharType="begin"/>
        </w:r>
        <w:r w:rsidR="00021413">
          <w:rPr>
            <w:noProof/>
            <w:webHidden/>
          </w:rPr>
          <w:instrText xml:space="preserve"> PAGEREF _Toc449061308 \h </w:instrText>
        </w:r>
        <w:r w:rsidR="00021413">
          <w:rPr>
            <w:noProof/>
            <w:webHidden/>
          </w:rPr>
        </w:r>
        <w:r w:rsidR="00021413">
          <w:rPr>
            <w:noProof/>
            <w:webHidden/>
          </w:rPr>
          <w:fldChar w:fldCharType="separate"/>
        </w:r>
        <w:r w:rsidR="00B26ADC">
          <w:rPr>
            <w:noProof/>
            <w:webHidden/>
          </w:rPr>
          <w:t>20</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09" w:history="1">
        <w:r w:rsidR="00021413" w:rsidRPr="005009BC">
          <w:rPr>
            <w:rStyle w:val="Hipervnculo"/>
            <w:noProof/>
          </w:rPr>
          <w:t>A.3 Ecuaciones en apéndice</w:t>
        </w:r>
        <w:r w:rsidR="00021413">
          <w:rPr>
            <w:noProof/>
            <w:webHidden/>
          </w:rPr>
          <w:tab/>
        </w:r>
        <w:r w:rsidR="00021413">
          <w:rPr>
            <w:noProof/>
            <w:webHidden/>
          </w:rPr>
          <w:fldChar w:fldCharType="begin"/>
        </w:r>
        <w:r w:rsidR="00021413">
          <w:rPr>
            <w:noProof/>
            <w:webHidden/>
          </w:rPr>
          <w:instrText xml:space="preserve"> PAGEREF _Toc449061309 \h </w:instrText>
        </w:r>
        <w:r w:rsidR="00021413">
          <w:rPr>
            <w:noProof/>
            <w:webHidden/>
          </w:rPr>
        </w:r>
        <w:r w:rsidR="00021413">
          <w:rPr>
            <w:noProof/>
            <w:webHidden/>
          </w:rPr>
          <w:fldChar w:fldCharType="separate"/>
        </w:r>
        <w:r w:rsidR="00B26ADC">
          <w:rPr>
            <w:noProof/>
            <w:webHidden/>
          </w:rPr>
          <w:t>20</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10" w:history="1">
        <w:r w:rsidR="00021413" w:rsidRPr="005009BC">
          <w:rPr>
            <w:rStyle w:val="Hipervnculo"/>
            <w:noProof/>
          </w:rPr>
          <w:t>A.4 Código/Listado</w:t>
        </w:r>
        <w:r w:rsidR="00021413">
          <w:rPr>
            <w:noProof/>
            <w:webHidden/>
          </w:rPr>
          <w:tab/>
        </w:r>
        <w:r w:rsidR="00021413">
          <w:rPr>
            <w:noProof/>
            <w:webHidden/>
          </w:rPr>
          <w:fldChar w:fldCharType="begin"/>
        </w:r>
        <w:r w:rsidR="00021413">
          <w:rPr>
            <w:noProof/>
            <w:webHidden/>
          </w:rPr>
          <w:instrText xml:space="preserve"> PAGEREF _Toc449061310 \h </w:instrText>
        </w:r>
        <w:r w:rsidR="00021413">
          <w:rPr>
            <w:noProof/>
            <w:webHidden/>
          </w:rPr>
        </w:r>
        <w:r w:rsidR="00021413">
          <w:rPr>
            <w:noProof/>
            <w:webHidden/>
          </w:rPr>
          <w:fldChar w:fldCharType="separate"/>
        </w:r>
        <w:r w:rsidR="00B26ADC">
          <w:rPr>
            <w:noProof/>
            <w:webHidden/>
          </w:rPr>
          <w:t>21</w:t>
        </w:r>
        <w:r w:rsidR="00021413">
          <w:rPr>
            <w:noProof/>
            <w:webHidden/>
          </w:rPr>
          <w:fldChar w:fldCharType="end"/>
        </w:r>
      </w:hyperlink>
    </w:p>
    <w:p w:rsidR="00021413" w:rsidRDefault="00F61C28">
      <w:pPr>
        <w:pStyle w:val="TDC2"/>
        <w:tabs>
          <w:tab w:val="right" w:leader="dot" w:pos="8669"/>
        </w:tabs>
        <w:rPr>
          <w:rFonts w:asciiTheme="minorHAnsi" w:eastAsiaTheme="minorEastAsia" w:hAnsiTheme="minorHAnsi"/>
          <w:noProof/>
          <w:sz w:val="22"/>
          <w:lang w:val="en-US"/>
        </w:rPr>
      </w:pPr>
      <w:hyperlink w:anchor="_Toc449061311" w:history="1">
        <w:r w:rsidR="00021413" w:rsidRPr="005009BC">
          <w:rPr>
            <w:rStyle w:val="Hipervnculo"/>
            <w:noProof/>
          </w:rPr>
          <w:t>A.5 Hojas horizontales</w:t>
        </w:r>
        <w:r w:rsidR="00021413">
          <w:rPr>
            <w:noProof/>
            <w:webHidden/>
          </w:rPr>
          <w:tab/>
        </w:r>
        <w:r w:rsidR="00021413">
          <w:rPr>
            <w:noProof/>
            <w:webHidden/>
          </w:rPr>
          <w:fldChar w:fldCharType="begin"/>
        </w:r>
        <w:r w:rsidR="00021413">
          <w:rPr>
            <w:noProof/>
            <w:webHidden/>
          </w:rPr>
          <w:instrText xml:space="preserve"> PAGEREF _Toc449061311 \h </w:instrText>
        </w:r>
        <w:r w:rsidR="00021413">
          <w:rPr>
            <w:noProof/>
            <w:webHidden/>
          </w:rPr>
        </w:r>
        <w:r w:rsidR="00021413">
          <w:rPr>
            <w:noProof/>
            <w:webHidden/>
          </w:rPr>
          <w:fldChar w:fldCharType="separate"/>
        </w:r>
        <w:r w:rsidR="00B26ADC">
          <w:rPr>
            <w:noProof/>
            <w:webHidden/>
          </w:rPr>
          <w:t>21</w:t>
        </w:r>
        <w:r w:rsidR="00021413">
          <w:rPr>
            <w:noProof/>
            <w:webHidden/>
          </w:rPr>
          <w:fldChar w:fldCharType="end"/>
        </w:r>
      </w:hyperlink>
    </w:p>
    <w:p w:rsidR="00021413" w:rsidRDefault="00F61C28">
      <w:pPr>
        <w:pStyle w:val="TDC1"/>
        <w:rPr>
          <w:rFonts w:asciiTheme="minorHAnsi" w:eastAsiaTheme="minorEastAsia" w:hAnsiTheme="minorHAnsi"/>
          <w:noProof/>
          <w:sz w:val="22"/>
          <w:lang w:val="en-US"/>
        </w:rPr>
      </w:pPr>
      <w:hyperlink w:anchor="_Toc449061312" w:history="1">
        <w:r w:rsidR="00021413" w:rsidRPr="005009BC">
          <w:rPr>
            <w:rStyle w:val="Hipervnculo"/>
            <w:noProof/>
          </w:rPr>
          <w:t>B Otro apéndice</w:t>
        </w:r>
        <w:r w:rsidR="00021413">
          <w:rPr>
            <w:noProof/>
            <w:webHidden/>
          </w:rPr>
          <w:tab/>
        </w:r>
        <w:r w:rsidR="00021413">
          <w:rPr>
            <w:noProof/>
            <w:webHidden/>
          </w:rPr>
          <w:fldChar w:fldCharType="begin"/>
        </w:r>
        <w:r w:rsidR="00021413">
          <w:rPr>
            <w:noProof/>
            <w:webHidden/>
          </w:rPr>
          <w:instrText xml:space="preserve"> PAGEREF _Toc449061312 \h </w:instrText>
        </w:r>
        <w:r w:rsidR="00021413">
          <w:rPr>
            <w:noProof/>
            <w:webHidden/>
          </w:rPr>
        </w:r>
        <w:r w:rsidR="00021413">
          <w:rPr>
            <w:noProof/>
            <w:webHidden/>
          </w:rPr>
          <w:fldChar w:fldCharType="separate"/>
        </w:r>
        <w:r w:rsidR="00B26ADC">
          <w:rPr>
            <w:noProof/>
            <w:webHidden/>
          </w:rPr>
          <w:t>24</w:t>
        </w:r>
        <w:r w:rsidR="00021413">
          <w:rPr>
            <w:noProof/>
            <w:webHidden/>
          </w:rPr>
          <w:fldChar w:fldCharType="end"/>
        </w:r>
      </w:hyperlink>
    </w:p>
    <w:p w:rsidR="00234788" w:rsidRPr="00413B04" w:rsidRDefault="003F5AF6" w:rsidP="00D26D52">
      <w:r>
        <w:rPr>
          <w:b/>
          <w:sz w:val="22"/>
        </w:rPr>
        <w:fldChar w:fldCharType="end"/>
      </w:r>
      <w:r w:rsidR="00356D7C" w:rsidRPr="00413B04">
        <w:rPr>
          <w:color w:val="FF0000"/>
        </w:rPr>
        <w:t xml:space="preserve">[Borrar] </w:t>
      </w:r>
      <w:r w:rsidR="00086DB6" w:rsidRPr="00413B04">
        <w:rPr>
          <w:color w:val="FF0000"/>
        </w:rPr>
        <w:t>E</w:t>
      </w:r>
      <w:r w:rsidR="00B94F33">
        <w:rPr>
          <w:color w:val="FF0000"/>
        </w:rPr>
        <w:t>l índice n</w:t>
      </w:r>
      <w:r w:rsidR="00086DB6" w:rsidRPr="00413B04">
        <w:rPr>
          <w:color w:val="FF0000"/>
        </w:rPr>
        <w:t>o</w:t>
      </w:r>
      <w:r w:rsidR="00C179CC" w:rsidRPr="00413B04">
        <w:rPr>
          <w:color w:val="FF0000"/>
        </w:rPr>
        <w:t xml:space="preserve"> se</w:t>
      </w:r>
      <w:r w:rsidR="00086DB6" w:rsidRPr="00413B04">
        <w:rPr>
          <w:color w:val="FF0000"/>
        </w:rPr>
        <w:t xml:space="preserve"> debe modificar directamente</w:t>
      </w:r>
      <w:r w:rsidR="00AF66EC" w:rsidRPr="00413B04">
        <w:rPr>
          <w:color w:val="FF0000"/>
        </w:rPr>
        <w:t>,</w:t>
      </w:r>
      <w:r w:rsidR="00086DB6" w:rsidRPr="00413B04">
        <w:rPr>
          <w:color w:val="FF0000"/>
        </w:rPr>
        <w:t xml:space="preserve"> ya que Word tiene una funcionalidad para autogenerarlo a partir de sus títulos</w:t>
      </w:r>
      <w:r w:rsidR="003C4798" w:rsidRPr="00413B04">
        <w:rPr>
          <w:color w:val="FF0000"/>
        </w:rPr>
        <w:t xml:space="preserve">, siempre y cuando estos sean generados usando </w:t>
      </w:r>
      <w:r w:rsidR="00531E8F" w:rsidRPr="00413B04">
        <w:rPr>
          <w:color w:val="FF0000"/>
        </w:rPr>
        <w:t>los</w:t>
      </w:r>
      <w:r w:rsidR="003C4798" w:rsidRPr="00413B04">
        <w:rPr>
          <w:color w:val="FF0000"/>
        </w:rPr>
        <w:t xml:space="preserve"> </w:t>
      </w:r>
      <w:r w:rsidR="00AF14A0" w:rsidRPr="00413B04">
        <w:rPr>
          <w:color w:val="FF0000"/>
        </w:rPr>
        <w:t>estilos</w:t>
      </w:r>
      <w:r w:rsidR="00642E28" w:rsidRPr="00413B04">
        <w:rPr>
          <w:color w:val="FF0000"/>
        </w:rPr>
        <w:t xml:space="preserve"> </w:t>
      </w:r>
      <w:r w:rsidR="00356D7C" w:rsidRPr="00413B04">
        <w:rPr>
          <w:color w:val="FF0000"/>
        </w:rPr>
        <w:t>Título 1, Título 2, etc</w:t>
      </w:r>
      <w:r w:rsidR="00531E8F" w:rsidRPr="00413B04">
        <w:rPr>
          <w:color w:val="FF0000"/>
        </w:rPr>
        <w:t xml:space="preserve">. Al finalizar el documento </w:t>
      </w:r>
      <w:r w:rsidR="00C179CC" w:rsidRPr="00413B04">
        <w:rPr>
          <w:color w:val="FF0000"/>
        </w:rPr>
        <w:t xml:space="preserve">se debe </w:t>
      </w:r>
      <w:r w:rsidR="00531E8F" w:rsidRPr="00413B04">
        <w:rPr>
          <w:color w:val="FF0000"/>
        </w:rPr>
        <w:t xml:space="preserve">actualizar el índice haciendo </w:t>
      </w:r>
      <w:r w:rsidR="00AF14A0" w:rsidRPr="00413B04">
        <w:rPr>
          <w:color w:val="FF0000"/>
        </w:rPr>
        <w:t>clic</w:t>
      </w:r>
      <w:r w:rsidR="00531E8F" w:rsidRPr="00413B04">
        <w:rPr>
          <w:color w:val="FF0000"/>
        </w:rPr>
        <w:t xml:space="preserve"> derecho sobre este, seleccionando “actualizar campos” y</w:t>
      </w:r>
      <w:r w:rsidR="00255E9D">
        <w:rPr>
          <w:color w:val="FF0000"/>
        </w:rPr>
        <w:t xml:space="preserve"> </w:t>
      </w:r>
      <w:r w:rsidR="00531E8F" w:rsidRPr="00413B04">
        <w:rPr>
          <w:color w:val="FF0000"/>
        </w:rPr>
        <w:t xml:space="preserve">en la nueva ventana </w:t>
      </w:r>
      <w:r w:rsidR="00C179CC" w:rsidRPr="00413B04">
        <w:rPr>
          <w:color w:val="FF0000"/>
        </w:rPr>
        <w:t xml:space="preserve">se debe </w:t>
      </w:r>
      <w:r w:rsidR="00531E8F" w:rsidRPr="00413B04">
        <w:rPr>
          <w:color w:val="FF0000"/>
        </w:rPr>
        <w:t>elegir “actualizar toda la tabla”.</w:t>
      </w:r>
      <w:r w:rsidR="00356D7C" w:rsidRPr="00413B04">
        <w:rPr>
          <w:color w:val="FF0000"/>
        </w:rPr>
        <w:t xml:space="preserve"> [Borrar]</w:t>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449061282"/>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sistemas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los motores de inducción normalmente están asociados con sistemas de partida, con el fin de atenuar las grandes amplitudes corrientes que se presentan durante el arranque. El sistema de arranque más utilizado es el Variador de Frecuencia (VDF), el cual está conformado por elementos de electrónica de potencia, de modo que el contenido armónico asociado aumenta.</w:t>
      </w:r>
    </w:p>
    <w:p w:rsidR="009456EB" w:rsidRDefault="009456EB" w:rsidP="00D26D52">
      <w:r>
        <w:t xml:space="preserve">En el presente estudio se </w:t>
      </w:r>
      <w:r>
        <w:t xml:space="preserv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contenido armónico presente bajo las distintas condiciones. </w:t>
      </w:r>
    </w:p>
    <w:p w:rsidR="00457CA9" w:rsidRDefault="00A10558" w:rsidP="00D26D52">
      <w:r>
        <w:t>Además se trabajará de forma práctica en el laboratorio de máquinas con el Registrador de Variables Eléctricas el cual nos permitirá</w:t>
      </w:r>
      <w:r w:rsidR="009456EB">
        <w:t xml:space="preserve"> principalmente visualizar el contenido armónico de tensión y corriente, entre otras cosas, </w:t>
      </w:r>
      <w:r w:rsidR="009F51B0">
        <w:t xml:space="preserve">y de esta forma poder </w:t>
      </w:r>
      <w:r>
        <w:t>contr</w:t>
      </w:r>
      <w:bookmarkStart w:id="4" w:name="_GoBack"/>
      <w:bookmarkEnd w:id="4"/>
      <w:r>
        <w:t>astar las simulaciones realizadas con la realidad</w:t>
      </w:r>
      <w:r w:rsidR="009456EB">
        <w:t>.</w:t>
      </w:r>
    </w:p>
    <w:p w:rsidR="00AE26BF" w:rsidRDefault="00510A70" w:rsidP="00510A70">
      <w:pPr>
        <w:pStyle w:val="Ttulo2"/>
        <w:numPr>
          <w:ilvl w:val="0"/>
          <w:numId w:val="0"/>
        </w:numPr>
      </w:pPr>
      <w:bookmarkStart w:id="5" w:name="_Toc449061283"/>
      <w:r>
        <w:lastRenderedPageBreak/>
        <w:t>Objetivo general</w:t>
      </w:r>
      <w:bookmarkEnd w:id="5"/>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r>
        <w:t>Objetivos</w:t>
      </w:r>
      <w:r>
        <w:t xml:space="preserve"> específicos</w:t>
      </w:r>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970890" w:rsidP="00CF0E8E">
      <w:pPr>
        <w:pStyle w:val="Ttulo1"/>
      </w:pPr>
      <w:bookmarkStart w:id="6" w:name="_Toc449061284"/>
      <w:r w:rsidRPr="00413B04">
        <w:lastRenderedPageBreak/>
        <w:t>Introducción a la plantilla</w:t>
      </w:r>
      <w:bookmarkEnd w:id="6"/>
      <w:r w:rsidRPr="00413B04">
        <w:t xml:space="preserve"> </w:t>
      </w:r>
    </w:p>
    <w:p w:rsidR="00A72EEB" w:rsidRPr="00A72EEB" w:rsidRDefault="00970890" w:rsidP="00D26D52">
      <w:r w:rsidRPr="00413B04">
        <w:t>Este documento tiene como finalidad que Ud. no mal gaste su tiempo en la elaboración del formato exigido por la EIE, si Ud. sigue todas las recomendaciones que están descritas en las siguientes secciones no tendrá mayores complicaciones con la estructura estándar exigida.</w:t>
      </w:r>
      <w:r w:rsidR="00EB2B0C" w:rsidRPr="00413B04">
        <w:t xml:space="preserve"> En este capítulo se dan a conocer cada una de las partes que conforman esta plantilla. Conocer cada una de estas es clave para desarrollar </w:t>
      </w:r>
      <w:r w:rsidR="00F73197">
        <w:t>un documento bien estructurado.</w:t>
      </w:r>
    </w:p>
    <w:p w:rsidR="00970890" w:rsidRPr="00413B04" w:rsidRDefault="00970890" w:rsidP="00970890">
      <w:pPr>
        <w:pStyle w:val="Ttulo2"/>
      </w:pPr>
      <w:bookmarkStart w:id="7" w:name="_Toc318824575"/>
      <w:bookmarkStart w:id="8" w:name="_Toc318979281"/>
      <w:bookmarkStart w:id="9" w:name="_Toc340363161"/>
      <w:bookmarkStart w:id="10" w:name="_Toc449061285"/>
      <w:r w:rsidRPr="00413B04">
        <w:t>Estructura de la Plantilla.</w:t>
      </w:r>
      <w:bookmarkEnd w:id="7"/>
      <w:bookmarkEnd w:id="8"/>
      <w:bookmarkEnd w:id="9"/>
      <w:bookmarkEnd w:id="10"/>
    </w:p>
    <w:p w:rsidR="00970890" w:rsidRPr="00413B04" w:rsidRDefault="00970890" w:rsidP="00D26D52">
      <w:r w:rsidRPr="00413B04">
        <w:t>Esta plantilla está diseñada para que Ud. trabaje en</w:t>
      </w:r>
      <w:r w:rsidR="00800DF9">
        <w:t xml:space="preserve"> la elaboración de los informes requeridos de </w:t>
      </w:r>
      <w:r w:rsidRPr="00413B04">
        <w:t xml:space="preserve">Seminario de Proyecto </w:t>
      </w:r>
      <w:r w:rsidR="004D7C2F" w:rsidRPr="00413B04">
        <w:t>o</w:t>
      </w:r>
      <w:r w:rsidRPr="00413B04">
        <w:t xml:space="preserve"> Proyecto 1 </w:t>
      </w:r>
      <w:r w:rsidR="00800DF9">
        <w:t>y</w:t>
      </w:r>
      <w:r w:rsidRPr="00413B04">
        <w:t xml:space="preserve"> Proyecto de Título </w:t>
      </w:r>
      <w:r w:rsidR="004D7C2F" w:rsidRPr="00413B04">
        <w:t>o</w:t>
      </w:r>
      <w:r w:rsidRPr="00413B04">
        <w:t xml:space="preserve"> Proyecto 2. Se recomienda de igual forma utilizarla para los informes de otros ramos, lo cual le significará mayor experiencia en su uso. </w:t>
      </w:r>
    </w:p>
    <w:p w:rsidR="00970890" w:rsidRPr="00413B04" w:rsidRDefault="00970890" w:rsidP="00D26D52">
      <w:r w:rsidRPr="00413B04">
        <w:t xml:space="preserve">La plantilla consta de </w:t>
      </w:r>
      <w:r w:rsidR="00992145">
        <w:t>seis</w:t>
      </w:r>
      <w:r w:rsidRPr="00413B04">
        <w:t xml:space="preserve"> partes las cuales se detallan a continuación.</w:t>
      </w:r>
    </w:p>
    <w:p w:rsidR="00DB45D6" w:rsidRPr="00413B04" w:rsidRDefault="00FF5B04" w:rsidP="00FF5B04">
      <w:pPr>
        <w:pStyle w:val="Ttulo3"/>
      </w:pPr>
      <w:bookmarkStart w:id="11" w:name="_Toc449061286"/>
      <w:r w:rsidRPr="00413B04">
        <w:t>Portada y hojas preliminares</w:t>
      </w:r>
      <w:bookmarkEnd w:id="11"/>
    </w:p>
    <w:p w:rsidR="00DB45D6" w:rsidRDefault="00970890" w:rsidP="00D26D52">
      <w:r w:rsidRPr="00413B04">
        <w:t>Si es su informe final solo debe modificar los campos establecidos</w:t>
      </w:r>
      <w:r w:rsidR="00DB45D6" w:rsidRPr="00413B04">
        <w:t xml:space="preserve"> que se solicitan (título, nombre, carrera, grado académico, fecha, </w:t>
      </w:r>
      <w:r w:rsidR="00AF14A0" w:rsidRPr="00413B04">
        <w:t>etc.</w:t>
      </w:r>
      <w:r w:rsidR="00DB45D6" w:rsidRPr="00413B04">
        <w:t>), quedando prohibido cambiar el formato.</w:t>
      </w:r>
      <w:r w:rsidRPr="00413B04">
        <w:t xml:space="preserve"> </w:t>
      </w:r>
      <w:r w:rsidR="00E913A8" w:rsidRPr="00413B04">
        <w:t>Por el contrario, s</w:t>
      </w:r>
      <w:r w:rsidRPr="00413B04">
        <w:t>i es un informe para una de sus mesas</w:t>
      </w:r>
      <w:r w:rsidR="00DB45D6" w:rsidRPr="00413B04">
        <w:t xml:space="preserve"> u otro ramo, no incluya dedicatoria, agradecimientos ni prefacio.</w:t>
      </w:r>
    </w:p>
    <w:p w:rsidR="00992145" w:rsidRDefault="00CF0787" w:rsidP="00992145">
      <w:pPr>
        <w:pStyle w:val="Ttulo3"/>
      </w:pPr>
      <w:bookmarkStart w:id="12" w:name="_Toc449061287"/>
      <w:r>
        <w:t>Í</w:t>
      </w:r>
      <w:r w:rsidR="00992145">
        <w:t>ndice</w:t>
      </w:r>
      <w:bookmarkEnd w:id="12"/>
    </w:p>
    <w:p w:rsidR="00992145" w:rsidRPr="00992145" w:rsidRDefault="00992145" w:rsidP="00D26D52">
      <w:r>
        <w:t>El índice es manejado semiautomáticamente por Word, en el sentido de que usted no lo debe modificar directamente, sino que solo debe escribir los capítulos y apéndices de su documento</w:t>
      </w:r>
      <w:r w:rsidR="00F42EAA">
        <w:t xml:space="preserve"> en las hojas de desarrollo utilizando los estilos designados en la</w:t>
      </w:r>
      <w:r w:rsidR="00D8035A">
        <w:t>s</w:t>
      </w:r>
      <w:r w:rsidR="00F42EAA">
        <w:t xml:space="preserve"> secci</w:t>
      </w:r>
      <w:r w:rsidR="006A4AEC">
        <w:t>o</w:t>
      </w:r>
      <w:r w:rsidR="00F42EAA">
        <w:t>n</w:t>
      </w:r>
      <w:r w:rsidR="00D8035A">
        <w:t>es</w:t>
      </w:r>
      <w:r w:rsidR="00F42EAA">
        <w:t xml:space="preserve"> </w:t>
      </w:r>
      <w:r w:rsidR="00F42EAA">
        <w:fldChar w:fldCharType="begin"/>
      </w:r>
      <w:r w:rsidR="00F42EAA">
        <w:instrText xml:space="preserve"> REF _Ref433117648 \r \h </w:instrText>
      </w:r>
      <w:r w:rsidR="00F42EAA">
        <w:fldChar w:fldCharType="separate"/>
      </w:r>
      <w:r w:rsidR="006D3770">
        <w:t>1.1.4</w:t>
      </w:r>
      <w:r w:rsidR="00F42EAA">
        <w:fldChar w:fldCharType="end"/>
      </w:r>
      <w:r w:rsidR="00077B52">
        <w:t xml:space="preserve"> </w:t>
      </w:r>
      <w:r w:rsidR="00D8035A">
        <w:t xml:space="preserve">y </w:t>
      </w:r>
      <w:r w:rsidR="00D8035A">
        <w:fldChar w:fldCharType="begin"/>
      </w:r>
      <w:r w:rsidR="00D8035A">
        <w:instrText xml:space="preserve"> REF _Ref433117734 \r \h </w:instrText>
      </w:r>
      <w:r w:rsidR="00D8035A">
        <w:fldChar w:fldCharType="separate"/>
      </w:r>
      <w:r w:rsidR="006D3770">
        <w:t>0</w:t>
      </w:r>
      <w:r w:rsidR="00D8035A">
        <w:fldChar w:fldCharType="end"/>
      </w:r>
      <w:r>
        <w:t>, y al finalizar debe hacer clic derecho sobre su índice</w:t>
      </w:r>
      <w:r w:rsidR="00CF0787">
        <w:t>,</w:t>
      </w:r>
      <w:r>
        <w:t xml:space="preserve"> seleccionar actualizar </w:t>
      </w:r>
      <w:r w:rsidR="00CF0787">
        <w:t>campos y actualizar tabla completa</w:t>
      </w:r>
      <w:r>
        <w:t>.</w:t>
      </w:r>
    </w:p>
    <w:p w:rsidR="000E746D" w:rsidRPr="00413B04" w:rsidRDefault="000E746D" w:rsidP="000E746D">
      <w:pPr>
        <w:pStyle w:val="Ttulo3"/>
      </w:pPr>
      <w:bookmarkStart w:id="13" w:name="_Toc449061288"/>
      <w:r w:rsidRPr="00413B04">
        <w:t>Introducción</w:t>
      </w:r>
      <w:bookmarkEnd w:id="13"/>
    </w:p>
    <w:p w:rsidR="000E746D" w:rsidRPr="00413B04" w:rsidRDefault="000E746D" w:rsidP="00D26D52">
      <w:r w:rsidRPr="00413B04">
        <w:t xml:space="preserve">La introducción no es considerada un capítulo, por lo que no debe llevar numeración. Esto se consigue usando el </w:t>
      </w:r>
      <w:r w:rsidR="003E1039" w:rsidRPr="00413B04">
        <w:t>estilo</w:t>
      </w:r>
      <w:r w:rsidRPr="00413B04">
        <w:t xml:space="preserve"> </w:t>
      </w:r>
      <w:r w:rsidR="00D23CD7" w:rsidRPr="00413B04">
        <w:t>“Título 1”, pero borrando con el botón de retroceso (backsp</w:t>
      </w:r>
      <w:r w:rsidR="00924AE1">
        <w:t>a</w:t>
      </w:r>
      <w:r w:rsidR="00D23CD7" w:rsidRPr="00413B04">
        <w:t xml:space="preserve">ce) </w:t>
      </w:r>
      <w:r w:rsidR="00863FBF" w:rsidRPr="00413B04">
        <w:t xml:space="preserve">el </w:t>
      </w:r>
      <w:r w:rsidR="00D23CD7" w:rsidRPr="00413B04">
        <w:t>n</w:t>
      </w:r>
      <w:r w:rsidR="00863FBF" w:rsidRPr="00413B04">
        <w:t>úmero</w:t>
      </w:r>
      <w:r w:rsidR="00D23CD7" w:rsidRPr="00413B04">
        <w:t xml:space="preserve">. </w:t>
      </w:r>
      <w:r w:rsidR="00B617D2">
        <w:t xml:space="preserve">La extensión debe ser mínimo tres y máximo cinco páginas. </w:t>
      </w:r>
      <w:r w:rsidRPr="00413B04">
        <w:t xml:space="preserve">Para mayor información acerca de que debe llevar </w:t>
      </w:r>
      <w:r w:rsidR="00863FBF" w:rsidRPr="00413B04">
        <w:t>una introducción</w:t>
      </w:r>
      <w:r w:rsidRPr="00413B04">
        <w:t xml:space="preserve">, lea la introducción de este documento en la página número 1. </w:t>
      </w:r>
    </w:p>
    <w:p w:rsidR="00FF5B04" w:rsidRPr="00413B04" w:rsidRDefault="00FF5B04" w:rsidP="00FF5B04">
      <w:pPr>
        <w:pStyle w:val="Ttulo3"/>
      </w:pPr>
      <w:bookmarkStart w:id="14" w:name="_Ref433117636"/>
      <w:bookmarkStart w:id="15" w:name="_Ref433117648"/>
      <w:bookmarkStart w:id="16" w:name="_Toc449061289"/>
      <w:r w:rsidRPr="00413B04">
        <w:lastRenderedPageBreak/>
        <w:t>H</w:t>
      </w:r>
      <w:r w:rsidR="00E913A8" w:rsidRPr="00413B04">
        <w:t>ojas de desarrollo</w:t>
      </w:r>
      <w:bookmarkEnd w:id="14"/>
      <w:bookmarkEnd w:id="15"/>
      <w:bookmarkEnd w:id="16"/>
    </w:p>
    <w:p w:rsidR="00FA6C57" w:rsidRPr="00413B04" w:rsidRDefault="00D84743" w:rsidP="00D26D52">
      <w:r w:rsidRPr="00413B04">
        <w:t>Las hojas de desarrollo comienzan luego de</w:t>
      </w:r>
      <w:r w:rsidR="00163E2B" w:rsidRPr="00413B04">
        <w:t xml:space="preserve"> la introducción </w:t>
      </w:r>
      <w:r w:rsidR="004D17C1" w:rsidRPr="00413B04">
        <w:t>y en ellas usted debe crear sus capítulos.</w:t>
      </w:r>
      <w:r w:rsidR="00FA6C57" w:rsidRPr="00413B04">
        <w:t xml:space="preserve"> Se recomienda estructurar su informe en 5 capítulos como se </w:t>
      </w:r>
      <w:r w:rsidR="00591130" w:rsidRPr="00413B04">
        <w:t>desglosa</w:t>
      </w:r>
      <w:r w:rsidR="00FA6C57" w:rsidRPr="00413B04">
        <w:t xml:space="preserve"> a continuación:</w:t>
      </w:r>
    </w:p>
    <w:p w:rsidR="00FA6C57" w:rsidRPr="00413B04" w:rsidRDefault="00FA6C57" w:rsidP="00FA6C57">
      <w:pPr>
        <w:pStyle w:val="Prrafodelista"/>
        <w:numPr>
          <w:ilvl w:val="0"/>
          <w:numId w:val="22"/>
        </w:numPr>
      </w:pPr>
      <w:r w:rsidRPr="00413B04">
        <w:t>Antecedentes generales y propuesta</w:t>
      </w:r>
    </w:p>
    <w:p w:rsidR="00FA6C57" w:rsidRPr="00413B04" w:rsidRDefault="00FA6C57" w:rsidP="00AC4301">
      <w:pPr>
        <w:pStyle w:val="Prrafodelista"/>
        <w:numPr>
          <w:ilvl w:val="1"/>
          <w:numId w:val="22"/>
        </w:numPr>
      </w:pPr>
      <w:r w:rsidRPr="00413B04">
        <w:t>Descripción detallada del problema</w:t>
      </w:r>
      <w:r w:rsidR="00977D94">
        <w:t>.</w:t>
      </w:r>
    </w:p>
    <w:p w:rsidR="00FA6C57" w:rsidRPr="00413B04" w:rsidRDefault="00FA6C57" w:rsidP="00AC4301">
      <w:pPr>
        <w:pStyle w:val="Prrafodelista"/>
        <w:numPr>
          <w:ilvl w:val="1"/>
          <w:numId w:val="22"/>
        </w:numPr>
      </w:pPr>
      <w:r w:rsidRPr="00413B04">
        <w:t>Estado del arte: formas de abordar el problema (teorías, métodos, etc.)</w:t>
      </w:r>
      <w:r w:rsidR="00977D94">
        <w:t>.</w:t>
      </w:r>
    </w:p>
    <w:p w:rsidR="00FA6C57" w:rsidRDefault="00FA6C57" w:rsidP="00AC4301">
      <w:pPr>
        <w:pStyle w:val="Prrafodelista"/>
        <w:numPr>
          <w:ilvl w:val="1"/>
          <w:numId w:val="22"/>
        </w:numPr>
      </w:pPr>
      <w:r w:rsidRPr="00413B04">
        <w:t>Solución propuesta en base a lo presentado en el estado del arte</w:t>
      </w:r>
      <w:r w:rsidR="00977D94">
        <w:t>.</w:t>
      </w:r>
    </w:p>
    <w:p w:rsidR="00977D94" w:rsidRPr="00413B04" w:rsidRDefault="00977D94" w:rsidP="00AC4301">
      <w:pPr>
        <w:pStyle w:val="Prrafodelista"/>
        <w:numPr>
          <w:ilvl w:val="1"/>
          <w:numId w:val="22"/>
        </w:numPr>
      </w:pPr>
      <w:r>
        <w:t>Objetivos generales y específicos.</w:t>
      </w:r>
    </w:p>
    <w:p w:rsidR="00FA6C57" w:rsidRPr="00413B04" w:rsidRDefault="00FA6C57" w:rsidP="00FA6C57">
      <w:pPr>
        <w:pStyle w:val="Prrafodelista"/>
        <w:numPr>
          <w:ilvl w:val="0"/>
          <w:numId w:val="22"/>
        </w:numPr>
      </w:pPr>
      <w:r w:rsidRPr="00413B04">
        <w:t>Solución y marco teórico</w:t>
      </w:r>
    </w:p>
    <w:p w:rsidR="00FA6C57" w:rsidRPr="00413B04" w:rsidRDefault="00FA6C57" w:rsidP="00AC4301">
      <w:pPr>
        <w:pStyle w:val="Prrafodelista"/>
        <w:numPr>
          <w:ilvl w:val="1"/>
          <w:numId w:val="22"/>
        </w:numPr>
      </w:pPr>
      <w:r w:rsidRPr="00413B04">
        <w:t>Solución propuesta (detalle)</w:t>
      </w:r>
      <w:r w:rsidR="00977D94">
        <w:t>.</w:t>
      </w:r>
    </w:p>
    <w:p w:rsidR="00FA6C57" w:rsidRPr="00413B04" w:rsidRDefault="00FA6C57" w:rsidP="00AC4301">
      <w:pPr>
        <w:pStyle w:val="Prrafodelista"/>
        <w:numPr>
          <w:ilvl w:val="1"/>
          <w:numId w:val="22"/>
        </w:numPr>
      </w:pPr>
      <w:r w:rsidRPr="00413B04">
        <w:t>Marco teórico: Métodos, teorías y explicación, algoritmos, etc.</w:t>
      </w:r>
    </w:p>
    <w:p w:rsidR="00FA6C57" w:rsidRPr="00413B04" w:rsidRDefault="00FA6C57" w:rsidP="00FA6C57">
      <w:pPr>
        <w:pStyle w:val="Prrafodelista"/>
        <w:numPr>
          <w:ilvl w:val="0"/>
          <w:numId w:val="22"/>
        </w:numPr>
      </w:pPr>
      <w:r w:rsidRPr="00413B04">
        <w:t>Desarrollo</w:t>
      </w:r>
    </w:p>
    <w:p w:rsidR="00FA6C57" w:rsidRPr="00413B04" w:rsidRDefault="00FA6C57" w:rsidP="00AC4301">
      <w:pPr>
        <w:pStyle w:val="Prrafodelista"/>
        <w:numPr>
          <w:ilvl w:val="1"/>
          <w:numId w:val="22"/>
        </w:numPr>
      </w:pPr>
      <w:r w:rsidRPr="00413B04">
        <w:t>Desarrollo: Experimentos, simulación</w:t>
      </w:r>
      <w:r w:rsidR="00977D94">
        <w:t>.</w:t>
      </w:r>
    </w:p>
    <w:p w:rsidR="00FA6C57" w:rsidRPr="00413B04" w:rsidRDefault="00FA6C57" w:rsidP="00FA6C57">
      <w:pPr>
        <w:pStyle w:val="Prrafodelista"/>
        <w:numPr>
          <w:ilvl w:val="0"/>
          <w:numId w:val="22"/>
        </w:numPr>
      </w:pPr>
      <w:r w:rsidRPr="00413B04">
        <w:t>Resultados</w:t>
      </w:r>
    </w:p>
    <w:p w:rsidR="00FA6C57" w:rsidRPr="00413B04" w:rsidRDefault="00FA6C57" w:rsidP="00AC4301">
      <w:pPr>
        <w:pStyle w:val="Prrafodelista"/>
        <w:numPr>
          <w:ilvl w:val="1"/>
          <w:numId w:val="22"/>
        </w:numPr>
      </w:pPr>
      <w:r w:rsidRPr="00413B04">
        <w:t xml:space="preserve">Resultados y análisis, gráficos, tablas, etc. </w:t>
      </w:r>
    </w:p>
    <w:p w:rsidR="00FA6C57" w:rsidRPr="00413B04" w:rsidRDefault="00FA6C57" w:rsidP="00FA6C57">
      <w:pPr>
        <w:pStyle w:val="Prrafodelista"/>
        <w:numPr>
          <w:ilvl w:val="0"/>
          <w:numId w:val="22"/>
        </w:numPr>
      </w:pPr>
      <w:r w:rsidRPr="00413B04">
        <w:t>Discusión y conclusiones</w:t>
      </w:r>
    </w:p>
    <w:p w:rsidR="00A11B5E" w:rsidRPr="00413B04" w:rsidRDefault="00A11B5E" w:rsidP="00A11B5E">
      <w:pPr>
        <w:pStyle w:val="Prrafodelista"/>
        <w:numPr>
          <w:ilvl w:val="1"/>
          <w:numId w:val="22"/>
        </w:numPr>
      </w:pPr>
      <w:r w:rsidRPr="00413B04">
        <w:t>Discusión</w:t>
      </w:r>
      <w:r w:rsidR="00977D94">
        <w:t>.</w:t>
      </w:r>
    </w:p>
    <w:p w:rsidR="00A11B5E" w:rsidRPr="00413B04" w:rsidRDefault="00A11B5E" w:rsidP="00A11B5E">
      <w:pPr>
        <w:pStyle w:val="Prrafodelista"/>
        <w:numPr>
          <w:ilvl w:val="1"/>
          <w:numId w:val="22"/>
        </w:numPr>
      </w:pPr>
      <w:r w:rsidRPr="00413B04">
        <w:t>Conclusiones</w:t>
      </w:r>
      <w:r w:rsidR="00977D94">
        <w:t>.</w:t>
      </w:r>
    </w:p>
    <w:p w:rsidR="00A11B5E" w:rsidRPr="00413B04" w:rsidRDefault="00A11B5E" w:rsidP="00A11B5E">
      <w:pPr>
        <w:pStyle w:val="Prrafodelista"/>
        <w:numPr>
          <w:ilvl w:val="1"/>
          <w:numId w:val="22"/>
        </w:numPr>
      </w:pPr>
      <w:r w:rsidRPr="00413B04">
        <w:t>Trabajos futuros</w:t>
      </w:r>
      <w:r w:rsidR="00977D94">
        <w:t>.</w:t>
      </w:r>
    </w:p>
    <w:p w:rsidR="00D862EB" w:rsidRDefault="005C3820" w:rsidP="00D26D52">
      <w:r w:rsidRPr="00413B04">
        <w:t>Cada</w:t>
      </w:r>
      <w:r w:rsidR="00D862EB">
        <w:t xml:space="preserve"> capítulo</w:t>
      </w:r>
      <w:r w:rsidR="004D17C1" w:rsidRPr="00413B04">
        <w:t xml:space="preserve"> </w:t>
      </w:r>
      <w:r w:rsidRPr="00413B04">
        <w:t xml:space="preserve">debe comenzar en una </w:t>
      </w:r>
      <w:r w:rsidR="001C4143" w:rsidRPr="00413B04">
        <w:t>s</w:t>
      </w:r>
      <w:r w:rsidRPr="00413B04">
        <w:t xml:space="preserve">ección nueva, lo cual se logra </w:t>
      </w:r>
      <w:r w:rsidR="008A6C6F">
        <w:t>usando el botón “Crear capítulo” del menú “EIE”.</w:t>
      </w:r>
      <w:r w:rsidR="001C4143" w:rsidRPr="00413B04">
        <w:t xml:space="preserve"> Note que la primera página de un capítulo posee</w:t>
      </w:r>
      <w:r w:rsidR="00D862EB">
        <w:t xml:space="preserve"> una imagen de fondo del tamaño completo de la hoja</w:t>
      </w:r>
      <w:r w:rsidR="004222CE">
        <w:t xml:space="preserve"> en la cabecera</w:t>
      </w:r>
      <w:r w:rsidR="00D862EB">
        <w:t xml:space="preserve">, la cual es transparente casi en su totalidad, pero incluye un sector </w:t>
      </w:r>
      <w:r w:rsidR="00016C0A" w:rsidRPr="00413B04">
        <w:t>negr</w:t>
      </w:r>
      <w:r w:rsidR="00D862EB">
        <w:t>o (es normal que se vea plomo</w:t>
      </w:r>
      <w:r w:rsidR="00016C0A" w:rsidRPr="00413B04">
        <w:t>), la cual debe quedar alineada con el título.</w:t>
      </w:r>
      <w:r w:rsidR="004222CE">
        <w:t xml:space="preserve"> Las siguientes páginas de un capítulo, tienen en su</w:t>
      </w:r>
      <w:r w:rsidR="00172AC1">
        <w:t xml:space="preserve"> cabecera una barra horizontal,</w:t>
      </w:r>
      <w:r w:rsidR="004222CE">
        <w:t xml:space="preserve"> el número de capítulo y su nombre. Además, todas las hojas de un capitulo están enumeradas a la </w:t>
      </w:r>
      <w:r w:rsidR="00172AC1">
        <w:t>derecha</w:t>
      </w:r>
      <w:r w:rsidR="004222CE">
        <w:t xml:space="preserve"> en el pie de página.</w:t>
      </w:r>
    </w:p>
    <w:p w:rsidR="00EB2B0C" w:rsidRPr="00413B04" w:rsidRDefault="0096215B" w:rsidP="00D26D52">
      <w:r w:rsidRPr="00413B04">
        <w:t>Se recomienda que c</w:t>
      </w:r>
      <w:r w:rsidR="00EB2B0C" w:rsidRPr="00413B04">
        <w:t xml:space="preserve">ada capítulo </w:t>
      </w:r>
      <w:r w:rsidRPr="00413B04">
        <w:t xml:space="preserve">cuente con </w:t>
      </w:r>
      <w:r w:rsidR="00EB2B0C" w:rsidRPr="00413B04">
        <w:t xml:space="preserve">una breve introducción inicial de entre 6 y 10 líneas. Además, es buena práctica terminar </w:t>
      </w:r>
      <w:r w:rsidRPr="00413B04">
        <w:t>cada</w:t>
      </w:r>
      <w:r w:rsidR="00EB2B0C" w:rsidRPr="00413B04">
        <w:t xml:space="preserve"> capítulo con una breve conclusión </w:t>
      </w:r>
      <w:r w:rsidRPr="00413B04">
        <w:t xml:space="preserve">de </w:t>
      </w:r>
      <w:r w:rsidR="00EB2B0C" w:rsidRPr="00413B04">
        <w:t>más o menos la misma extensión.</w:t>
      </w:r>
    </w:p>
    <w:p w:rsidR="007B183E" w:rsidRPr="00413B04" w:rsidRDefault="00FA6C57" w:rsidP="00D26D52">
      <w:r w:rsidRPr="00413B04">
        <w:t xml:space="preserve">Los </w:t>
      </w:r>
      <w:r w:rsidR="00992145" w:rsidRPr="00413B04">
        <w:t>subtítulos</w:t>
      </w:r>
      <w:r w:rsidR="00255E9D">
        <w:t xml:space="preserve"> </w:t>
      </w:r>
      <w:r w:rsidRPr="00413B04">
        <w:t>y subsubtítulos se logran usando los estilos “Titulo 2” y “Título 3” respectivamente.</w:t>
      </w:r>
      <w:r w:rsidR="003431C6" w:rsidRPr="00413B04">
        <w:t xml:space="preserve"> </w:t>
      </w:r>
      <w:r w:rsidR="00413B04" w:rsidRPr="00413B04">
        <w:t>Estos,</w:t>
      </w:r>
      <w:r w:rsidR="007B183E" w:rsidRPr="00413B04">
        <w:t xml:space="preserve"> junto a los títulos</w:t>
      </w:r>
      <w:r w:rsidR="00413B04" w:rsidRPr="00413B04">
        <w:t>,</w:t>
      </w:r>
      <w:r w:rsidR="007B183E" w:rsidRPr="00413B04">
        <w:t xml:space="preserve"> formarán parte del índice luego de que lo actualice.</w:t>
      </w:r>
    </w:p>
    <w:p w:rsidR="004D17C1" w:rsidRDefault="007B183E" w:rsidP="00D26D52">
      <w:r w:rsidRPr="00413B04">
        <w:t xml:space="preserve">En cuanto a los párrafos, estos deben ser escritos usando el estilo “Normal” y deben estar separados entre </w:t>
      </w:r>
      <w:r w:rsidR="00695EF3" w:rsidRPr="00413B04">
        <w:t>sí</w:t>
      </w:r>
      <w:r w:rsidRPr="00413B04">
        <w:t xml:space="preserve"> por </w:t>
      </w:r>
      <w:r w:rsidR="00695EF3">
        <w:t>solo un</w:t>
      </w:r>
      <w:r w:rsidRPr="00413B04">
        <w:t xml:space="preserve"> salto de línea.</w:t>
      </w:r>
    </w:p>
    <w:p w:rsidR="00850B67" w:rsidRDefault="00850B67" w:rsidP="00D26D52">
      <w:r>
        <w:t>En los capítulos se presentan todos los antecedentes que justifican el trabajo realizado desde los preliminares hasta los desarrollos que dan forma al proyecto completo.</w:t>
      </w:r>
    </w:p>
    <w:p w:rsidR="00850B67" w:rsidRDefault="00850B67" w:rsidP="00D26D52">
      <w:r>
        <w:t>En los diversos capítulos se incluyen los antecedentes tomados como base para su realización, los trabajos similares debidamente referenciados y demás elementos complementarios al tema que trata el proyecto. También se incluyen las especificaciones que enmarcaron el trabajo realizado, así como los fundamentos teóricos en los que se basa.</w:t>
      </w:r>
    </w:p>
    <w:p w:rsidR="00850B67" w:rsidRDefault="00850B67" w:rsidP="00D26D52">
      <w:r>
        <w:lastRenderedPageBreak/>
        <w:t>La discusión de posibles soluciones es la forma para definir y justificar la alternativa elegida que viene a satisfacer las exigencias planteadas para el problema original.</w:t>
      </w:r>
    </w:p>
    <w:p w:rsidR="00850B67" w:rsidRDefault="00850B67" w:rsidP="00D26D52">
      <w:r>
        <w:t>El desarrollo de la solución elegida, debidamente presentada su realización física, así como la informática, representa el aspecto más importante que debe estar presente en el contenido del capítulo.</w:t>
      </w:r>
    </w:p>
    <w:p w:rsidR="00850B67" w:rsidRDefault="00850B67" w:rsidP="00D26D52">
      <w:r>
        <w:t>Así, la evaluación general de las diferentes unidades desarrolladas, con énfasis en el cumplimiento de los objetivos y metas previamente definidas permite mostrar la coherencia entre lo inicialmente planteado y lo finalmente presentado.</w:t>
      </w:r>
    </w:p>
    <w:p w:rsidR="00850B67" w:rsidRDefault="00850B67" w:rsidP="00D26D52">
      <w:pPr>
        <w:rPr>
          <w:lang w:val="es-ES"/>
        </w:rPr>
      </w:pPr>
      <w:r>
        <w:rPr>
          <w:lang w:val="es-ES"/>
        </w:rPr>
        <w:t>Se hace necesario destacar que el orden anterior no tiene relación con la estructura en capítulos del texto. Tampoco se debe seguir estrictamente el orden indicado, el alumno puede ordenar los capítulos de acuerdo a las características del tema y a su particular visión del problema. Sin embargo, en el conjunto, se deben considerar los aspectos anteriormente indicados.</w:t>
      </w:r>
    </w:p>
    <w:p w:rsidR="00365F5D" w:rsidRDefault="00365F5D" w:rsidP="00365F5D">
      <w:pPr>
        <w:pStyle w:val="Ttulo3"/>
      </w:pPr>
      <w:bookmarkStart w:id="17" w:name="_Toc449061290"/>
      <w:r w:rsidRPr="00413B04">
        <w:t>Bibilografía</w:t>
      </w:r>
      <w:bookmarkEnd w:id="17"/>
    </w:p>
    <w:p w:rsidR="00365F5D" w:rsidRPr="00707AF0" w:rsidRDefault="00365F5D" w:rsidP="00D26D52">
      <w:r w:rsidRPr="00707AF0">
        <w:t xml:space="preserve">Recuerde que un buen trabajo debe ser justificado y apoyado </w:t>
      </w:r>
      <w:r>
        <w:t xml:space="preserve">por trabajos anteriores. Cite. Coordine </w:t>
      </w:r>
      <w:r w:rsidRPr="00707AF0">
        <w:t>con el profesor la p</w:t>
      </w:r>
      <w:r>
        <w:t>ertinencia de citar sitios webs</w:t>
      </w:r>
      <w:r w:rsidRPr="00707AF0">
        <w:t>.</w:t>
      </w:r>
    </w:p>
    <w:p w:rsidR="00365F5D" w:rsidRDefault="00365F5D" w:rsidP="00D26D52">
      <w:r w:rsidRPr="00413B04">
        <w:t>En esta sección se listan los nombres de todas las referencias bibliográficas, libros, revistas o documentos de uso general que han sido citados en el texto y desde donde se han obtenido aseveraciones no demostradas. Se trata de facilitar el acceso futuro a los documentos originales haciendo constar los datos fundamentales de cada documento de manera sencilla pero normalizada</w:t>
      </w:r>
      <w:r>
        <w:t xml:space="preserve">. </w:t>
      </w:r>
    </w:p>
    <w:p w:rsidR="00365F5D" w:rsidRPr="00413B04" w:rsidRDefault="00365F5D" w:rsidP="00D26D52">
      <w:r>
        <w:t>Se r</w:t>
      </w:r>
      <w:r w:rsidRPr="007F7DE2">
        <w:t>ecomienda incluir un conjunto amplio con el fin de justificar acuciosamente el trabajo re</w:t>
      </w:r>
      <w:r>
        <w:t>alizado (mínimo 10 referencias</w:t>
      </w:r>
      <w:r w:rsidRPr="007F7DE2">
        <w:t>).</w:t>
      </w:r>
    </w:p>
    <w:p w:rsidR="00365F5D" w:rsidRPr="00413B04" w:rsidRDefault="00365F5D" w:rsidP="00D26D52">
      <w:r w:rsidRPr="00413B04">
        <w:t>En este listado no deben incluirse, apuntes de cursos ni textos que no estén debidamente completados con autor, editorial y fecha de publicación adecuadamente comprobable.</w:t>
      </w:r>
    </w:p>
    <w:p w:rsidR="00365F5D" w:rsidRDefault="00365F5D" w:rsidP="00D26D52">
      <w:bookmarkStart w:id="18" w:name="_Ref433117734"/>
      <w:r>
        <w:t xml:space="preserve">La bibliografía es manejada por una herramienta de Word. </w:t>
      </w:r>
      <w:r w:rsidRPr="00413B04">
        <w:t>Para agregar bibliografía vaya al menú Referencias -&gt; Citas y bibliografía -&gt; Manejar</w:t>
      </w:r>
      <w:r>
        <w:t xml:space="preserve"> fuentes y haga clic</w:t>
      </w:r>
      <w:r w:rsidRPr="00413B04">
        <w:t xml:space="preserve"> en el botón “Nueva”. Llene los campos pedidos de acuerdo al tipo de fuente seleccionado. Finalmente vaya al capítulo Bibliografía en su documento y actualícela haciendo clic derecho sobre esta y seleccionando actualizar campos.</w:t>
      </w:r>
      <w:r>
        <w:t xml:space="preserve"> </w:t>
      </w:r>
    </w:p>
    <w:p w:rsidR="00970890" w:rsidRPr="00413B04" w:rsidRDefault="00FF5B04" w:rsidP="004D17C1">
      <w:pPr>
        <w:pStyle w:val="Ttulo3"/>
        <w:rPr>
          <w:rStyle w:val="Ttulo3Car"/>
          <w:b/>
        </w:rPr>
      </w:pPr>
      <w:bookmarkStart w:id="19" w:name="_Toc449061291"/>
      <w:r w:rsidRPr="00413B04">
        <w:rPr>
          <w:rStyle w:val="Ttulo3Car"/>
          <w:b/>
        </w:rPr>
        <w:t>Apéndice</w:t>
      </w:r>
      <w:bookmarkEnd w:id="18"/>
      <w:bookmarkEnd w:id="19"/>
    </w:p>
    <w:p w:rsidR="00172AC1" w:rsidRDefault="008A6C6F" w:rsidP="00D26D52">
      <w:r w:rsidRPr="00413B04">
        <w:t>Cada</w:t>
      </w:r>
      <w:r>
        <w:t xml:space="preserve"> apéndice</w:t>
      </w:r>
      <w:r w:rsidRPr="00413B04">
        <w:t xml:space="preserve"> debe comenzar en una sección nueva, lo cual se logra </w:t>
      </w:r>
      <w:r>
        <w:t>usando el botón “Crear apéndice” del menú “EIE”.</w:t>
      </w:r>
      <w:r w:rsidR="00884A74" w:rsidRPr="00413B04">
        <w:t xml:space="preserve"> </w:t>
      </w:r>
      <w:r w:rsidR="00172AC1" w:rsidRPr="00413B04">
        <w:t xml:space="preserve">Note que la primera página de un </w:t>
      </w:r>
      <w:r w:rsidR="00172AC1">
        <w:t>apéndice</w:t>
      </w:r>
      <w:r w:rsidR="00172AC1" w:rsidRPr="00413B04">
        <w:t xml:space="preserve"> posee</w:t>
      </w:r>
      <w:r w:rsidR="00172AC1">
        <w:t xml:space="preserve"> una imagen de fondo del tamaño completo de la hoja en la cabecera, la cual es transparente casi en su totalidad, pero incluye un sector </w:t>
      </w:r>
      <w:r w:rsidR="00172AC1" w:rsidRPr="00413B04">
        <w:t>negr</w:t>
      </w:r>
      <w:r w:rsidR="00172AC1">
        <w:t>o (es normal que se vea plomo</w:t>
      </w:r>
      <w:r w:rsidR="00172AC1" w:rsidRPr="00413B04">
        <w:t>), la cual debe quedar alineada con el título.</w:t>
      </w:r>
      <w:r w:rsidR="00172AC1">
        <w:t xml:space="preserve"> Las siguientes páginas de un apéndice, tienen en su cabecera una barra horizontal, la letra del apéndice y su nombre. Además, todas las hojas de un apéndice están enumeradas a la derecha en el pie de página. </w:t>
      </w:r>
    </w:p>
    <w:p w:rsidR="00884A74" w:rsidRPr="00413B04" w:rsidRDefault="00884A74" w:rsidP="00D26D52">
      <w:r w:rsidRPr="00413B04">
        <w:t xml:space="preserve">Los </w:t>
      </w:r>
      <w:r w:rsidR="00C724EF" w:rsidRPr="00413B04">
        <w:t>subtítulos</w:t>
      </w:r>
      <w:r w:rsidRPr="00413B04">
        <w:t xml:space="preserve"> y subsubtítulos se logran usando los estilos “</w:t>
      </w:r>
      <w:r w:rsidR="00C724EF">
        <w:t>Título 7</w:t>
      </w:r>
      <w:r w:rsidRPr="00413B04">
        <w:t>” y “</w:t>
      </w:r>
      <w:r w:rsidR="00C724EF">
        <w:t>Título 8</w:t>
      </w:r>
      <w:r w:rsidRPr="00413B04">
        <w:t>” respectivamente. Estos, junto a los títulos formarán parte del índice luego de que lo actualice.</w:t>
      </w:r>
    </w:p>
    <w:p w:rsidR="000F0410" w:rsidRDefault="000F0410" w:rsidP="00D26D52">
      <w:bookmarkStart w:id="20" w:name="_Ref431901636"/>
      <w:bookmarkStart w:id="21" w:name="_Ref431901641"/>
      <w:bookmarkStart w:id="22" w:name="_Ref431901644"/>
      <w:bookmarkStart w:id="23" w:name="_Ref431901654"/>
      <w:r w:rsidRPr="00413B04">
        <w:lastRenderedPageBreak/>
        <w:t>En cuanto a los párrafos, estos deben ser escritos usando el estilo “Normal” y</w:t>
      </w:r>
      <w:r w:rsidR="00255E9D">
        <w:t xml:space="preserve"> </w:t>
      </w:r>
      <w:r w:rsidRPr="00413B04">
        <w:t xml:space="preserve">deben estar separados entre sí por </w:t>
      </w:r>
      <w:r>
        <w:t>solo un</w:t>
      </w:r>
      <w:r w:rsidRPr="00413B04">
        <w:t xml:space="preserve"> salto de línea.</w:t>
      </w:r>
    </w:p>
    <w:p w:rsidR="00F4730A" w:rsidRPr="00413B04" w:rsidRDefault="00F4730A" w:rsidP="00D26D52">
      <w:r>
        <w:t xml:space="preserve">Los apéndices tienen un trato especial para rotulación de figuras, tablas y ecuaciones, que es distinto del que se ocupa en los capítulos. Lea el apéndice </w:t>
      </w:r>
      <w:r>
        <w:fldChar w:fldCharType="begin"/>
      </w:r>
      <w:r>
        <w:instrText xml:space="preserve"> REF _Ref433119829 \r \h </w:instrText>
      </w:r>
      <w:r>
        <w:fldChar w:fldCharType="separate"/>
      </w:r>
      <w:r w:rsidR="006D3770">
        <w:t>A</w:t>
      </w:r>
      <w:r>
        <w:fldChar w:fldCharType="end"/>
      </w:r>
      <w:r w:rsidR="00163C00">
        <w:t xml:space="preserve"> </w:t>
      </w:r>
      <w:r>
        <w:t>para saber cómo trabajar con este tipo de recursos.</w:t>
      </w:r>
    </w:p>
    <w:p w:rsidR="00277CFC" w:rsidRDefault="00277CFC" w:rsidP="00277CFC">
      <w:pPr>
        <w:pStyle w:val="Ttulo2"/>
      </w:pPr>
      <w:bookmarkStart w:id="24" w:name="_Toc449061292"/>
      <w:bookmarkEnd w:id="20"/>
      <w:bookmarkEnd w:id="21"/>
      <w:bookmarkEnd w:id="22"/>
      <w:bookmarkEnd w:id="23"/>
      <w:r>
        <w:t>Tipo de letra</w:t>
      </w:r>
      <w:bookmarkEnd w:id="24"/>
    </w:p>
    <w:p w:rsidR="00277CFC" w:rsidRDefault="00277CFC" w:rsidP="00D26D52">
      <w:r>
        <w:t xml:space="preserve">Verifique que tiene instalada la fuente Utopia comparando la letra del primer párrafo de este capítulo con la </w:t>
      </w:r>
      <w:r>
        <w:fldChar w:fldCharType="begin"/>
      </w:r>
      <w:r>
        <w:instrText xml:space="preserve"> REF _Ref434337464 \h </w:instrText>
      </w:r>
      <w:r>
        <w:fldChar w:fldCharType="separate"/>
      </w:r>
      <w:r w:rsidR="006D3770">
        <w:t xml:space="preserve">Figura </w:t>
      </w:r>
      <w:r w:rsidR="006D3770">
        <w:rPr>
          <w:noProof/>
        </w:rPr>
        <w:t>1</w:t>
      </w:r>
      <w:r w:rsidR="006D3770">
        <w:noBreakHyphen/>
      </w:r>
      <w:r w:rsidR="006D3770">
        <w:rPr>
          <w:noProof/>
        </w:rPr>
        <w:t>1</w:t>
      </w:r>
      <w:r>
        <w:fldChar w:fldCharType="end"/>
      </w:r>
      <w:r>
        <w:t>. Si no son igual</w:t>
      </w:r>
      <w:r w:rsidR="00850C6B">
        <w:t xml:space="preserve">es, significa que debe instalar </w:t>
      </w:r>
      <w:r>
        <w:t>la</w:t>
      </w:r>
      <w:r w:rsidR="00850C6B">
        <w:t xml:space="preserve"> fuente</w:t>
      </w:r>
      <w:r>
        <w:t xml:space="preserve"> y sus variantes, las cuales se encuentran en la carpeta </w:t>
      </w:r>
      <w:r w:rsidRPr="00FC0C7D">
        <w:rPr>
          <w:rStyle w:val="nfasis"/>
        </w:rPr>
        <w:t>UtopiaFonts</w:t>
      </w:r>
      <w:r>
        <w:t xml:space="preserve">. La instalación se lleva a cabo haciendo doble clic en cada una de </w:t>
      </w:r>
      <w:r w:rsidR="00850C6B">
        <w:t>los archivos</w:t>
      </w:r>
      <w:r>
        <w:t xml:space="preserve"> y luego presionando en el botón </w:t>
      </w:r>
      <w:r w:rsidRPr="00FC0C7D">
        <w:rPr>
          <w:rStyle w:val="nfasis"/>
        </w:rPr>
        <w:t>Instalar</w:t>
      </w:r>
      <w:r>
        <w:t>.</w:t>
      </w:r>
      <w:r w:rsidR="00255E9D">
        <w:t xml:space="preserve"> </w:t>
      </w:r>
      <w:r w:rsidR="00850C6B">
        <w:t>Si la instalación la realiza mientras Word se encuentra en ejecución, debe reiniciarlo para que el programa reconozca correctamente la fuente.</w:t>
      </w:r>
    </w:p>
    <w:p w:rsidR="00277CFC" w:rsidRDefault="00277CFC" w:rsidP="00D26D52">
      <w:pPr>
        <w:jc w:val="center"/>
      </w:pPr>
      <w:r>
        <w:rPr>
          <w:noProof/>
          <w:lang w:eastAsia="es-CL"/>
        </w:rPr>
        <w:drawing>
          <wp:inline distT="0" distB="0" distL="0" distR="0" wp14:anchorId="11DCD4CC" wp14:editId="5FDC3E92">
            <wp:extent cx="359092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1600200"/>
                    </a:xfrm>
                    <a:prstGeom prst="rect">
                      <a:avLst/>
                    </a:prstGeom>
                  </pic:spPr>
                </pic:pic>
              </a:graphicData>
            </a:graphic>
          </wp:inline>
        </w:drawing>
      </w:r>
    </w:p>
    <w:p w:rsidR="00277CFC" w:rsidRDefault="00277CFC" w:rsidP="00277CFC">
      <w:pPr>
        <w:pStyle w:val="Descripcin"/>
      </w:pPr>
      <w:bookmarkStart w:id="25" w:name="_Ref43433746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1</w:t>
      </w:r>
      <w:r w:rsidR="00CD3718">
        <w:fldChar w:fldCharType="end"/>
      </w:r>
      <w:bookmarkEnd w:id="25"/>
      <w:r>
        <w:t>: Texto con fuente Utopia.</w:t>
      </w:r>
    </w:p>
    <w:p w:rsidR="00277CFC" w:rsidRDefault="00277CFC" w:rsidP="00277CFC">
      <w:pPr>
        <w:pStyle w:val="Ttulo2"/>
      </w:pPr>
      <w:bookmarkStart w:id="26" w:name="_Toc449061293"/>
      <w:r>
        <w:t>Macros</w:t>
      </w:r>
      <w:bookmarkEnd w:id="26"/>
    </w:p>
    <w:p w:rsidR="00277CFC" w:rsidRDefault="00277CFC" w:rsidP="00D26D52">
      <w:r>
        <w:t>Esta plantilla tiene algunas macros incorporadas, las cuales están a su disposición para facilitarle</w:t>
      </w:r>
      <w:r w:rsidR="00255E9D">
        <w:t xml:space="preserve"> </w:t>
      </w:r>
      <w:r>
        <w:t>el desarrollo de algunas tareas. Al abrir</w:t>
      </w:r>
      <w:r w:rsidR="00255E9D">
        <w:t xml:space="preserve"> </w:t>
      </w:r>
      <w:r>
        <w:t>un documento, Word le mostrará una notificación de que por seguridad ha bloqueado el uso de las macros</w:t>
      </w:r>
      <w:r w:rsidR="00BE6EBC">
        <w:t xml:space="preserve">, vea la </w:t>
      </w:r>
      <w:r w:rsidR="00BE6EBC">
        <w:fldChar w:fldCharType="begin"/>
      </w:r>
      <w:r w:rsidR="00BE6EBC">
        <w:instrText xml:space="preserve"> REF _Ref434851004 \h </w:instrText>
      </w:r>
      <w:r w:rsidR="00BE6EBC">
        <w:fldChar w:fldCharType="separate"/>
      </w:r>
      <w:r w:rsidR="006D3770">
        <w:t xml:space="preserve">Figura </w:t>
      </w:r>
      <w:r w:rsidR="006D3770">
        <w:rPr>
          <w:noProof/>
        </w:rPr>
        <w:t>1</w:t>
      </w:r>
      <w:r w:rsidR="006D3770">
        <w:noBreakHyphen/>
      </w:r>
      <w:r w:rsidR="006D3770">
        <w:rPr>
          <w:noProof/>
        </w:rPr>
        <w:t>2</w:t>
      </w:r>
      <w:r w:rsidR="00BE6EBC">
        <w:fldChar w:fldCharType="end"/>
      </w:r>
      <w:r>
        <w:t>. Debe habilitarlas presionando en el botón que aparece en dicha notificación.</w:t>
      </w:r>
      <w:r w:rsidR="008C5D4E">
        <w:t xml:space="preserve"> El</w:t>
      </w:r>
      <w:r w:rsidR="009C637E">
        <w:t xml:space="preserve"> acceso </w:t>
      </w:r>
      <w:r w:rsidR="008C5D4E">
        <w:t>y la descripción de las</w:t>
      </w:r>
      <w:r w:rsidR="009C637E">
        <w:t xml:space="preserve"> macros se </w:t>
      </w:r>
      <w:r w:rsidR="008C5D4E">
        <w:t>muestran</w:t>
      </w:r>
      <w:r w:rsidR="009C637E">
        <w:t xml:space="preserve"> en</w:t>
      </w:r>
      <w:r w:rsidR="00BE6EBC">
        <w:t xml:space="preserve"> </w:t>
      </w:r>
      <w:r w:rsidR="00B778E5">
        <w:fldChar w:fldCharType="begin"/>
      </w:r>
      <w:r w:rsidR="00B778E5">
        <w:instrText xml:space="preserve"> REF _Ref434851166 \w \h </w:instrText>
      </w:r>
      <w:r w:rsidR="00B778E5">
        <w:fldChar w:fldCharType="separate"/>
      </w:r>
      <w:r w:rsidR="006D3770">
        <w:t>1.4</w:t>
      </w:r>
      <w:r w:rsidR="00B778E5">
        <w:fldChar w:fldCharType="end"/>
      </w:r>
      <w:r w:rsidR="009C637E">
        <w:t>.</w:t>
      </w:r>
    </w:p>
    <w:p w:rsidR="00277CFC" w:rsidRDefault="00277CFC" w:rsidP="00D26D52">
      <w:pPr>
        <w:jc w:val="center"/>
      </w:pPr>
      <w:r>
        <w:rPr>
          <w:noProof/>
          <w:lang w:eastAsia="es-CL"/>
        </w:rPr>
        <w:drawing>
          <wp:inline distT="0" distB="0" distL="0" distR="0" wp14:anchorId="1F59442D" wp14:editId="3E9943B8">
            <wp:extent cx="45815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1866900"/>
                    </a:xfrm>
                    <a:prstGeom prst="rect">
                      <a:avLst/>
                    </a:prstGeom>
                  </pic:spPr>
                </pic:pic>
              </a:graphicData>
            </a:graphic>
          </wp:inline>
        </w:drawing>
      </w:r>
    </w:p>
    <w:p w:rsidR="00277CFC" w:rsidRDefault="00277CFC" w:rsidP="00277CFC">
      <w:pPr>
        <w:pStyle w:val="Descripcin"/>
      </w:pPr>
      <w:bookmarkStart w:id="27" w:name="_Ref434851004"/>
      <w:bookmarkStart w:id="28" w:name="_Ref43485097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2</w:t>
      </w:r>
      <w:r w:rsidR="00CD3718">
        <w:fldChar w:fldCharType="end"/>
      </w:r>
      <w:bookmarkEnd w:id="27"/>
      <w:r>
        <w:t>: Notificación de macros deshabilitadas y botón para activarlas.</w:t>
      </w:r>
      <w:bookmarkEnd w:id="28"/>
    </w:p>
    <w:p w:rsidR="00277CFC" w:rsidRDefault="00277CFC" w:rsidP="00277CFC">
      <w:pPr>
        <w:pStyle w:val="Ttulo2"/>
      </w:pPr>
      <w:bookmarkStart w:id="29" w:name="_Ref434851166"/>
      <w:bookmarkStart w:id="30" w:name="_Toc449061294"/>
      <w:r>
        <w:lastRenderedPageBreak/>
        <w:t>Menu EIE</w:t>
      </w:r>
      <w:bookmarkEnd w:id="29"/>
      <w:bookmarkEnd w:id="30"/>
    </w:p>
    <w:p w:rsidR="00F12B53" w:rsidRDefault="00277CFC" w:rsidP="00D26D52">
      <w:r>
        <w:t xml:space="preserve">Para el fácil acceso a las macros, </w:t>
      </w:r>
      <w:r w:rsidR="00F12B53">
        <w:t xml:space="preserve">existe un menú </w:t>
      </w:r>
      <w:r>
        <w:t xml:space="preserve">llamado </w:t>
      </w:r>
      <w:r w:rsidRPr="00A72EEB">
        <w:rPr>
          <w:rStyle w:val="nfasis"/>
        </w:rPr>
        <w:t>EIE</w:t>
      </w:r>
      <w:r>
        <w:rPr>
          <w:rStyle w:val="nfasis"/>
        </w:rPr>
        <w:t>,</w:t>
      </w:r>
      <w:r w:rsidR="00F12B53">
        <w:rPr>
          <w:rStyle w:val="nfasis"/>
        </w:rPr>
        <w:t xml:space="preserve"> </w:t>
      </w:r>
      <w:r w:rsidR="00F12B53" w:rsidRPr="00F12B53">
        <w:t>menú que puede ver en la</w:t>
      </w:r>
      <w:r w:rsidR="00F12B53">
        <w:rPr>
          <w:rStyle w:val="nfasis"/>
        </w:rPr>
        <w:t xml:space="preserve"> </w:t>
      </w:r>
      <w:r w:rsidR="00F12B53">
        <w:rPr>
          <w:rStyle w:val="nfasis"/>
        </w:rPr>
        <w:fldChar w:fldCharType="begin"/>
      </w:r>
      <w:r w:rsidR="00F12B53">
        <w:rPr>
          <w:rStyle w:val="nfasis"/>
        </w:rPr>
        <w:instrText xml:space="preserve"> REF _Ref434598260 \h </w:instrText>
      </w:r>
      <w:r w:rsidR="00F12B53">
        <w:rPr>
          <w:rStyle w:val="nfasis"/>
        </w:rPr>
      </w:r>
      <w:r w:rsidR="00F12B53">
        <w:rPr>
          <w:rStyle w:val="nfasis"/>
        </w:rPr>
        <w:fldChar w:fldCharType="separate"/>
      </w:r>
      <w:r w:rsidR="006D3770" w:rsidRPr="00277CFC">
        <w:t xml:space="preserve">Figura </w:t>
      </w:r>
      <w:r w:rsidR="006D3770">
        <w:rPr>
          <w:noProof/>
        </w:rPr>
        <w:t>1</w:t>
      </w:r>
      <w:r w:rsidR="006D3770">
        <w:noBreakHyphen/>
      </w:r>
      <w:r w:rsidR="006D3770">
        <w:rPr>
          <w:noProof/>
        </w:rPr>
        <w:t>3</w:t>
      </w:r>
      <w:r w:rsidR="00F12B53">
        <w:rPr>
          <w:rStyle w:val="nfasis"/>
        </w:rPr>
        <w:fldChar w:fldCharType="end"/>
      </w:r>
      <w:r w:rsidR="00F12B53">
        <w:rPr>
          <w:rStyle w:val="nfasis"/>
        </w:rPr>
        <w:t>.</w:t>
      </w:r>
    </w:p>
    <w:p w:rsidR="00F12B53" w:rsidRDefault="00F12B53" w:rsidP="00D26D52">
      <w:pPr>
        <w:jc w:val="center"/>
      </w:pPr>
      <w:r>
        <w:rPr>
          <w:noProof/>
          <w:lang w:eastAsia="es-CL"/>
        </w:rPr>
        <w:drawing>
          <wp:inline distT="0" distB="0" distL="0" distR="0" wp14:anchorId="18C7CDBA" wp14:editId="442C10EB">
            <wp:extent cx="5525770" cy="107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770" cy="1072515"/>
                    </a:xfrm>
                    <a:prstGeom prst="rect">
                      <a:avLst/>
                    </a:prstGeom>
                  </pic:spPr>
                </pic:pic>
              </a:graphicData>
            </a:graphic>
          </wp:inline>
        </w:drawing>
      </w:r>
    </w:p>
    <w:p w:rsidR="00F12B53" w:rsidRPr="00277CFC" w:rsidRDefault="00F12B53" w:rsidP="00F12B53">
      <w:pPr>
        <w:pStyle w:val="Descripcin"/>
      </w:pPr>
      <w:bookmarkStart w:id="31" w:name="_Ref434598260"/>
      <w:r w:rsidRPr="00277CFC">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3</w:t>
      </w:r>
      <w:r w:rsidR="00CD3718">
        <w:fldChar w:fldCharType="end"/>
      </w:r>
      <w:bookmarkEnd w:id="31"/>
      <w:r w:rsidRPr="00277CFC">
        <w:t>: Elementos del menú EIE</w:t>
      </w:r>
    </w:p>
    <w:p w:rsidR="00F12B53" w:rsidRDefault="003D6735" w:rsidP="00D26D52">
      <w:pPr>
        <w:rPr>
          <w:rStyle w:val="nfasis"/>
          <w:i w:val="0"/>
        </w:rPr>
      </w:pPr>
      <w:r w:rsidRPr="003D6735">
        <w:rPr>
          <w:rStyle w:val="nfasis"/>
          <w:i w:val="0"/>
        </w:rPr>
        <w:t xml:space="preserve">Este menú </w:t>
      </w:r>
      <w:r w:rsidR="00277CFC" w:rsidRPr="003D6735">
        <w:rPr>
          <w:rStyle w:val="nfasis"/>
          <w:i w:val="0"/>
        </w:rPr>
        <w:t>contiene los siguientes elementos:</w:t>
      </w:r>
    </w:p>
    <w:p w:rsidR="00277CFC" w:rsidRDefault="00277CFC" w:rsidP="00277CFC">
      <w:pPr>
        <w:pStyle w:val="Prrafodelista"/>
        <w:numPr>
          <w:ilvl w:val="0"/>
          <w:numId w:val="35"/>
        </w:numPr>
      </w:pPr>
      <w:r>
        <w:t xml:space="preserve">Nuevo apéndice: crea un nuevo apéndice, esto es, crea un salto de sección de tipo nueva página, y luego establece el estilo </w:t>
      </w:r>
      <w:r w:rsidR="003D6735">
        <w:t>T</w:t>
      </w:r>
      <w:r>
        <w:t xml:space="preserve">ítulo 6, para que pueda escribir su título. Debe asegurarse de que está al final del apéndice anterior, o al final de las referencias. </w:t>
      </w:r>
    </w:p>
    <w:p w:rsidR="00277CFC" w:rsidRDefault="00277CFC" w:rsidP="00277CFC">
      <w:pPr>
        <w:pStyle w:val="Prrafodelista"/>
        <w:numPr>
          <w:ilvl w:val="0"/>
          <w:numId w:val="35"/>
        </w:numPr>
      </w:pPr>
      <w:r>
        <w:t xml:space="preserve">Nuevo capítulo: crea un nuevo capítulo, esto es crea un salto de sección de tipo página nueva, y luego establece el estilo </w:t>
      </w:r>
      <w:r w:rsidR="003D6735">
        <w:t>T</w:t>
      </w:r>
      <w:r>
        <w:t>ítulo 1, para que pueda escribir su título. Debe asegurarse de que está al final del capítulo anterior o al final de la introducción.</w:t>
      </w:r>
    </w:p>
    <w:p w:rsidR="00277CFC" w:rsidRDefault="00277CFC" w:rsidP="00277CFC">
      <w:pPr>
        <w:pStyle w:val="Prrafodelista"/>
        <w:numPr>
          <w:ilvl w:val="0"/>
          <w:numId w:val="35"/>
        </w:numPr>
      </w:pPr>
      <w:r>
        <w:t xml:space="preserve">Corregir etiqueta de apéndices: </w:t>
      </w:r>
      <w:r w:rsidR="003D6735">
        <w:t>Elimina el texto “_apéndice” de todas las etiquetas.</w:t>
      </w:r>
    </w:p>
    <w:p w:rsidR="00277CFC" w:rsidRDefault="00277CFC" w:rsidP="00277CFC">
      <w:pPr>
        <w:pStyle w:val="Prrafodelista"/>
        <w:numPr>
          <w:ilvl w:val="0"/>
          <w:numId w:val="35"/>
        </w:numPr>
      </w:pPr>
      <w:r>
        <w:t>Actualizar referencias: Actualiza todas las etiquetas del documento y las referencias cruzadas, incluyendo el índice y la bibliografía. Asegúrese de utilizar esta función antes cuando guarde el documento, cuando lo imprima, o cuando lo exporte a PDF.</w:t>
      </w:r>
    </w:p>
    <w:p w:rsidR="00277CFC" w:rsidRDefault="00277CFC" w:rsidP="00277CFC">
      <w:pPr>
        <w:pStyle w:val="Prrafodelista"/>
        <w:numPr>
          <w:ilvl w:val="0"/>
          <w:numId w:val="35"/>
        </w:numPr>
      </w:pPr>
      <w:r>
        <w:t>Crear ecuación: permite generar una ecuación enumerada con su estilo y formato visual de forma rápida. Debe asegurarse de que se encuentra en un capítulo y no en un apéndice. Si desea quitarle la enumeración a una ecuación, solo debe borrarla.</w:t>
      </w:r>
    </w:p>
    <w:p w:rsidR="00277CFC" w:rsidRDefault="00277CFC" w:rsidP="00277CFC">
      <w:pPr>
        <w:pStyle w:val="Prrafodelista"/>
        <w:numPr>
          <w:ilvl w:val="0"/>
          <w:numId w:val="35"/>
        </w:numPr>
      </w:pPr>
      <w:r>
        <w:t xml:space="preserve"> Crear ecuación para apéndice: hace exactamente lo anterior, pero debe ser usado en un apéndice y no en un capítulo.</w:t>
      </w:r>
    </w:p>
    <w:p w:rsidR="00277CFC" w:rsidRDefault="00277CFC" w:rsidP="00277CFC">
      <w:pPr>
        <w:pStyle w:val="Prrafodelista"/>
        <w:numPr>
          <w:ilvl w:val="0"/>
          <w:numId w:val="35"/>
        </w:numPr>
      </w:pPr>
      <w:r>
        <w:t xml:space="preserve">Crear listado de código: permite generar un listado de código con su estilo y formato visual de forma rápida. Debe asegurarse de que se encuentra en un capítulo y no en un apéndice. </w:t>
      </w:r>
    </w:p>
    <w:p w:rsidR="008C5D4E" w:rsidRDefault="008C5D4E" w:rsidP="00277CFC">
      <w:pPr>
        <w:pStyle w:val="Prrafodelista"/>
        <w:numPr>
          <w:ilvl w:val="0"/>
          <w:numId w:val="35"/>
        </w:numPr>
      </w:pPr>
      <w:r>
        <w:t xml:space="preserve">Modo borrador: activa el modo borrador, aumentando el interlineado. Mayor información en </w:t>
      </w:r>
      <w:r>
        <w:fldChar w:fldCharType="begin"/>
      </w:r>
      <w:r>
        <w:instrText xml:space="preserve"> REF _Ref434868235 \r \h </w:instrText>
      </w:r>
      <w:r>
        <w:fldChar w:fldCharType="separate"/>
      </w:r>
      <w:r w:rsidR="006D3770">
        <w:t>1.5</w:t>
      </w:r>
      <w:r>
        <w:fldChar w:fldCharType="end"/>
      </w:r>
      <w:r>
        <w:t>.</w:t>
      </w:r>
    </w:p>
    <w:p w:rsidR="008C5D4E" w:rsidRDefault="008C5D4E" w:rsidP="00277CFC">
      <w:pPr>
        <w:pStyle w:val="Prrafodelista"/>
        <w:numPr>
          <w:ilvl w:val="0"/>
          <w:numId w:val="35"/>
        </w:numPr>
      </w:pPr>
      <w:r>
        <w:t>Modo normal: desactiva el modo borrador, disminuyendo el interlineado.</w:t>
      </w:r>
      <w:r w:rsidRPr="008C5D4E">
        <w:t xml:space="preserve"> </w:t>
      </w:r>
      <w:r>
        <w:t xml:space="preserve">Mayor información en </w:t>
      </w:r>
      <w:r>
        <w:fldChar w:fldCharType="begin"/>
      </w:r>
      <w:r>
        <w:instrText xml:space="preserve"> REF _Ref434868235 \r \h </w:instrText>
      </w:r>
      <w:r>
        <w:fldChar w:fldCharType="separate"/>
      </w:r>
      <w:r w:rsidR="006D3770">
        <w:t>1.5</w:t>
      </w:r>
      <w:r>
        <w:fldChar w:fldCharType="end"/>
      </w:r>
      <w:r>
        <w:t>.</w:t>
      </w:r>
    </w:p>
    <w:p w:rsidR="00015ECD" w:rsidRPr="00015ECD" w:rsidRDefault="00277CFC" w:rsidP="00410875">
      <w:pPr>
        <w:pStyle w:val="Prrafodelista"/>
        <w:numPr>
          <w:ilvl w:val="0"/>
          <w:numId w:val="0"/>
        </w:numPr>
      </w:pPr>
      <w:r>
        <w:t xml:space="preserve">Crear listado de código para apéndice: permite generar un listado de código con su estilo y formato visual de forma rápida. Debe asegurarse de que se encuentra en un apéndice y no en un capítulo. </w:t>
      </w:r>
    </w:p>
    <w:p w:rsidR="00970890" w:rsidRPr="00413B04" w:rsidRDefault="00EB2B0C" w:rsidP="00EB2B0C">
      <w:pPr>
        <w:pStyle w:val="Ttulo2"/>
      </w:pPr>
      <w:bookmarkStart w:id="32" w:name="_Ref434868235"/>
      <w:bookmarkStart w:id="33" w:name="_Toc449061295"/>
      <w:r w:rsidRPr="00413B04">
        <w:t>Modo borrador (draft)</w:t>
      </w:r>
      <w:bookmarkEnd w:id="32"/>
      <w:bookmarkEnd w:id="33"/>
    </w:p>
    <w:p w:rsidR="00970890" w:rsidRDefault="00EB2B0C" w:rsidP="00D26D52">
      <w:r w:rsidRPr="00413B04">
        <w:t xml:space="preserve">El formato de este documento está pensado para </w:t>
      </w:r>
      <w:r w:rsidR="00971B4F" w:rsidRPr="00413B04">
        <w:t>la entrega del informe final,</w:t>
      </w:r>
      <w:r w:rsidRPr="00413B04">
        <w:t xml:space="preserve"> razón por la cual el interlineado es mínimo para cumplir con </w:t>
      </w:r>
      <w:r w:rsidR="00971B4F" w:rsidRPr="00413B04">
        <w:t>la</w:t>
      </w:r>
      <w:r w:rsidRPr="00413B04">
        <w:t xml:space="preserve"> exigencia</w:t>
      </w:r>
      <w:r w:rsidR="00971B4F" w:rsidRPr="00413B04">
        <w:t xml:space="preserve"> de este</w:t>
      </w:r>
      <w:r w:rsidRPr="00413B04">
        <w:t xml:space="preserve">. </w:t>
      </w:r>
      <w:r w:rsidR="00971B4F" w:rsidRPr="00413B04">
        <w:t xml:space="preserve">Algunos profesores le </w:t>
      </w:r>
      <w:r w:rsidR="00700D02" w:rsidRPr="00413B04">
        <w:t>pedirán</w:t>
      </w:r>
      <w:r w:rsidR="00971B4F" w:rsidRPr="00413B04">
        <w:t xml:space="preserve"> que genere una versión en borrador para los documentos preliminares</w:t>
      </w:r>
      <w:r w:rsidR="00AE0771" w:rsidRPr="00413B04">
        <w:t xml:space="preserve">, </w:t>
      </w:r>
      <w:r w:rsidR="00971B4F" w:rsidRPr="00413B04">
        <w:t>por ejemplo</w:t>
      </w:r>
      <w:r w:rsidR="00AE0771" w:rsidRPr="00413B04">
        <w:t xml:space="preserve"> en</w:t>
      </w:r>
      <w:r w:rsidR="00971B4F" w:rsidRPr="00413B04">
        <w:t xml:space="preserve"> los informes de las mesas. </w:t>
      </w:r>
      <w:r w:rsidR="00AE0771" w:rsidRPr="00413B04">
        <w:t>Este modo aumenta el in</w:t>
      </w:r>
      <w:r w:rsidR="00971B4F" w:rsidRPr="00413B04">
        <w:t xml:space="preserve">terlineado de los </w:t>
      </w:r>
      <w:r w:rsidR="00700D02" w:rsidRPr="00413B04">
        <w:t>párrafos</w:t>
      </w:r>
      <w:r w:rsidR="00AE0771" w:rsidRPr="00413B04">
        <w:t>, facilit</w:t>
      </w:r>
      <w:r w:rsidR="00AA0E01">
        <w:t>á</w:t>
      </w:r>
      <w:r w:rsidR="00AE0771" w:rsidRPr="00413B04">
        <w:t>ndo</w:t>
      </w:r>
      <w:r w:rsidR="00AA0E01">
        <w:t xml:space="preserve">se de este modo </w:t>
      </w:r>
      <w:r w:rsidR="00700D02">
        <w:t>las revisiones</w:t>
      </w:r>
      <w:r w:rsidR="00AA0E01">
        <w:t xml:space="preserve">, correcciones y </w:t>
      </w:r>
      <w:r w:rsidR="00AE0771" w:rsidRPr="00413B04">
        <w:t>anotaciones que le hará su profesor</w:t>
      </w:r>
      <w:r w:rsidR="00971B4F" w:rsidRPr="00413B04">
        <w:t xml:space="preserve">. El modo borrador se consigue </w:t>
      </w:r>
      <w:r w:rsidR="000155E5">
        <w:t xml:space="preserve">haciendo clic en el </w:t>
      </w:r>
      <w:r w:rsidR="000155E5">
        <w:lastRenderedPageBreak/>
        <w:t>botón “Modo borrador” del menú “EIE”. Para volver al documento normal pulse en “Modo normal” en el mismo menú.</w:t>
      </w:r>
    </w:p>
    <w:p w:rsidR="004274A6" w:rsidRDefault="004274A6" w:rsidP="004274A6">
      <w:pPr>
        <w:pStyle w:val="Ttulo2"/>
      </w:pPr>
      <w:bookmarkStart w:id="34" w:name="_Toc449061296"/>
      <w:r w:rsidRPr="00413B04">
        <w:t>Figuras y tablas</w:t>
      </w:r>
      <w:bookmarkEnd w:id="34"/>
    </w:p>
    <w:p w:rsidR="004274A6" w:rsidRPr="00413B04" w:rsidRDefault="004274A6" w:rsidP="00D26D52">
      <w:r>
        <w:t>Son pocos los documentos que no hacen uso de figuras y tablas. B</w:t>
      </w:r>
      <w:r w:rsidRPr="00413B04">
        <w:t>ajo el nombre de figuras se consideran los diagramas, planos, circuitos, gráficos, curvas, etc. Bajo el nombre de tablas se consideran, los listados de número, componentes, características, etc.</w:t>
      </w:r>
      <w:r>
        <w:t xml:space="preserve"> Ambas son herramientas gráficas que facilitan la comprensión de un tópico. En este capítulo se verá cómo insertarlas correctamente en sus hojas de desarrollo.</w:t>
      </w:r>
    </w:p>
    <w:p w:rsidR="004274A6" w:rsidRPr="00AC6738" w:rsidRDefault="004274A6" w:rsidP="00D26D52">
      <w:r w:rsidRPr="00413B04">
        <w:t>El ancho de la tabla o figura no debe ser superior al ancho útil de la página, ni inferior a la mitad d</w:t>
      </w:r>
      <w:r w:rsidRPr="00AC6738">
        <w:t xml:space="preserve">el mismo. </w:t>
      </w:r>
    </w:p>
    <w:p w:rsidR="004274A6" w:rsidRPr="00AC6738" w:rsidRDefault="004274A6" w:rsidP="00D26D52">
      <w:r w:rsidRPr="00AC6738">
        <w:t xml:space="preserve">En el caso de tablas o figuras cuyo ancho supera el ancho útil de la página, y es menor al largo útil de ella y su largo no supera el ancho útil de la página, se puede presentar transversalmente, esto es, el ancho de la tabla o figura se extiende en el sentido del largo útil de ella. </w:t>
      </w:r>
    </w:p>
    <w:p w:rsidR="004274A6" w:rsidRPr="00413B04" w:rsidRDefault="004274A6" w:rsidP="00D26D52">
      <w:r w:rsidRPr="00AC6738">
        <w:t xml:space="preserve">Cuando se emplee el recurso de tabla o figura de posición transversal, se debe usar una página completa exclusivamente para este objeto: es decir, en dicha página sólo va la tabla o figura, su número y su nombre, todo debidamente centrado y de acuerdo a las instrucciones de formato anteriormente expuesta. En el apéndice </w:t>
      </w:r>
      <w:r w:rsidRPr="00AC6738">
        <w:fldChar w:fldCharType="begin"/>
      </w:r>
      <w:r w:rsidRPr="00AC6738">
        <w:instrText xml:space="preserve"> REF _Ref433119829 \r \h </w:instrText>
      </w:r>
      <w:r>
        <w:instrText xml:space="preserve"> \* MERGEFORMAT </w:instrText>
      </w:r>
      <w:r w:rsidRPr="00AC6738">
        <w:fldChar w:fldCharType="separate"/>
      </w:r>
      <w:r w:rsidR="006D3770">
        <w:t>A</w:t>
      </w:r>
      <w:r w:rsidRPr="00AC6738">
        <w:fldChar w:fldCharType="end"/>
      </w:r>
      <w:r w:rsidRPr="00AC6738">
        <w:t>se muestra un ejemplo de página horizontal y una lista con los pasos para lograr la rotación</w:t>
      </w:r>
      <w:r>
        <w:t>.</w:t>
      </w:r>
    </w:p>
    <w:p w:rsidR="004274A6" w:rsidRPr="000B4D5D" w:rsidRDefault="004274A6" w:rsidP="00D26D52">
      <w:r w:rsidRPr="000B4D5D">
        <w:t xml:space="preserve">En el caso que tablas y/o figuras excedan las dimensiones útiles de la página, </w:t>
      </w:r>
      <w:r w:rsidR="00B06CDF" w:rsidRPr="000B4D5D">
        <w:t>estás se deben subdividir en dos o más páginas, generando un etiquetado adecuado, por ejemplo, Tabla 1-1.a y tabla 1-1.b</w:t>
      </w:r>
    </w:p>
    <w:p w:rsidR="004274A6" w:rsidRPr="00413B04" w:rsidRDefault="004274A6" w:rsidP="00D26D52">
      <w:r w:rsidRPr="00413B04">
        <w:t xml:space="preserve">Tanto tablas como figuras deben llevar un título el cual se debe </w:t>
      </w:r>
      <w:r>
        <w:t>referenciar desde algún párrafo, como por ejemplo, la</w:t>
      </w:r>
      <w:r w:rsidR="008D2D55">
        <w:t xml:space="preserve"> </w:t>
      </w:r>
      <w:r w:rsidR="008D2D55">
        <w:fldChar w:fldCharType="begin"/>
      </w:r>
      <w:r w:rsidR="008D2D55">
        <w:instrText xml:space="preserve"> REF _Ref433296780 \h </w:instrText>
      </w:r>
      <w:r w:rsidR="008D2D55">
        <w:fldChar w:fldCharType="separate"/>
      </w:r>
      <w:r w:rsidR="006D3770">
        <w:t xml:space="preserve">Figura </w:t>
      </w:r>
      <w:r w:rsidR="006D3770">
        <w:rPr>
          <w:noProof/>
        </w:rPr>
        <w:t>1</w:t>
      </w:r>
      <w:r w:rsidR="006D3770">
        <w:noBreakHyphen/>
      </w:r>
      <w:r w:rsidR="006D3770">
        <w:rPr>
          <w:noProof/>
        </w:rPr>
        <w:t>4</w:t>
      </w:r>
      <w:r w:rsidR="008D2D55">
        <w:fldChar w:fldCharType="end"/>
      </w:r>
      <w:r>
        <w:t>.</w:t>
      </w:r>
      <w:r w:rsidRPr="00413B04">
        <w:t xml:space="preserve"> Para insertar un título </w:t>
      </w:r>
      <w:r>
        <w:t>en una figura o tabla haga clic</w:t>
      </w:r>
      <w:r w:rsidRPr="00413B04">
        <w:t xml:space="preserve"> derecho sobre esta y seleccione insertar título. Si usted no es el creador de una figura o tabla, debe escribir la fuente de esta</w:t>
      </w:r>
      <w:r>
        <w:t>.</w:t>
      </w:r>
      <w:r w:rsidR="009F0C7E">
        <w:t xml:space="preserve"> Si la fuente es una página web, solo </w:t>
      </w:r>
      <w:r w:rsidR="003373B4">
        <w:t>escriba</w:t>
      </w:r>
      <w:r w:rsidR="009F0C7E">
        <w:t xml:space="preserve"> el sitio web, eliminando directorios y nombre del archivo de la URL. Por ejemplo, si el sitio fuera </w:t>
      </w:r>
      <w:hyperlink r:id="rId24" w:history="1">
        <w:r w:rsidR="0060644B" w:rsidRPr="0011669F">
          <w:rPr>
            <w:rStyle w:val="Hipervnculo"/>
          </w:rPr>
          <w:t>http://www.sitio.com/carpeta/archivo.jpg</w:t>
        </w:r>
      </w:hyperlink>
      <w:r w:rsidR="009F0C7E">
        <w:t>, solo escriba http://www.sitio.com.</w:t>
      </w:r>
    </w:p>
    <w:p w:rsidR="004274A6" w:rsidRPr="00413B04" w:rsidRDefault="004274A6" w:rsidP="00D26D52">
      <w:r>
        <w:t>En sus capítulos, e</w:t>
      </w:r>
      <w:r w:rsidRPr="00413B04">
        <w:t xml:space="preserve">l rótulo para las tablas </w:t>
      </w:r>
      <w:r>
        <w:t>será</w:t>
      </w:r>
      <w:r w:rsidRPr="00413B04">
        <w:t xml:space="preserve"> “Tabla”, y para las figuras </w:t>
      </w:r>
      <w:r>
        <w:t>será</w:t>
      </w:r>
      <w:r w:rsidRPr="00413B04">
        <w:t xml:space="preserve"> “Figura”.</w:t>
      </w:r>
      <w:r>
        <w:t xml:space="preserve"> En los apéndices debe utilizar “</w:t>
      </w:r>
      <w:r w:rsidR="00D26D52">
        <w:t>Tabla</w:t>
      </w:r>
      <w:r>
        <w:t>” y “</w:t>
      </w:r>
      <w:r w:rsidR="00D26D52">
        <w:t>Figura</w:t>
      </w:r>
      <w:r>
        <w:t>” y luego deberá borrar el texto “_apéndice”</w:t>
      </w:r>
      <w:r w:rsidR="00D75D7D">
        <w:t xml:space="preserve"> en ellos</w:t>
      </w:r>
      <w:r>
        <w:t>. Más información en el Apéndice</w:t>
      </w:r>
      <w:r w:rsidRPr="00413B04">
        <w:t xml:space="preserve"> </w:t>
      </w:r>
      <w:r>
        <w:fldChar w:fldCharType="begin"/>
      </w:r>
      <w:r>
        <w:instrText xml:space="preserve"> REF _Ref433119829 \r \h </w:instrText>
      </w:r>
      <w:r>
        <w:fldChar w:fldCharType="separate"/>
      </w:r>
      <w:r w:rsidR="006D3770">
        <w:t>A</w:t>
      </w:r>
      <w:r>
        <w:fldChar w:fldCharType="end"/>
      </w:r>
      <w:r>
        <w:t>.</w:t>
      </w:r>
    </w:p>
    <w:p w:rsidR="004274A6" w:rsidRDefault="004274A6" w:rsidP="00D26D52">
      <w:pPr>
        <w:jc w:val="center"/>
      </w:pPr>
      <w:r w:rsidRPr="00413B04">
        <w:rPr>
          <w:noProof/>
          <w:lang w:eastAsia="es-CL"/>
        </w:rPr>
        <w:drawing>
          <wp:inline distT="0" distB="0" distL="0" distR="0" wp14:anchorId="6991D19F" wp14:editId="1A23C131">
            <wp:extent cx="1451669" cy="1451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4370" cy="1454370"/>
                    </a:xfrm>
                    <a:prstGeom prst="rect">
                      <a:avLst/>
                    </a:prstGeom>
                  </pic:spPr>
                </pic:pic>
              </a:graphicData>
            </a:graphic>
          </wp:inline>
        </w:drawing>
      </w:r>
    </w:p>
    <w:p w:rsidR="004274A6" w:rsidRDefault="004274A6" w:rsidP="004274A6">
      <w:pPr>
        <w:pStyle w:val="Descripcin"/>
      </w:pPr>
      <w:bookmarkStart w:id="35" w:name="_Ref433296780"/>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4</w:t>
      </w:r>
      <w:r w:rsidR="00CD3718">
        <w:fldChar w:fldCharType="end"/>
      </w:r>
      <w:bookmarkEnd w:id="35"/>
      <w:r>
        <w:t>: P</w:t>
      </w:r>
      <w:r w:rsidRPr="007E3C69">
        <w:t xml:space="preserve">roblemas de ingeniería (fuente: </w:t>
      </w:r>
      <w:hyperlink r:id="rId26" w:history="1">
        <w:r w:rsidR="007E2499" w:rsidRPr="0011669F">
          <w:rPr>
            <w:rStyle w:val="Hipervnculo"/>
          </w:rPr>
          <w:t>http://all-free-download.com</w:t>
        </w:r>
      </w:hyperlink>
      <w:r w:rsidRPr="007E3C69">
        <w:t>)</w:t>
      </w:r>
    </w:p>
    <w:p w:rsidR="007E2499" w:rsidRDefault="007E2499" w:rsidP="00D26D52">
      <w:r>
        <w:lastRenderedPageBreak/>
        <w:t>Evite usar imágenes que tengan una baja resolución (vea</w:t>
      </w:r>
      <w:r w:rsidR="009E7631">
        <w:t xml:space="preserve"> la </w:t>
      </w:r>
      <w:r w:rsidR="009E7631">
        <w:fldChar w:fldCharType="begin"/>
      </w:r>
      <w:r w:rsidR="009E7631">
        <w:instrText xml:space="preserve"> REF _Ref434857381 \h </w:instrText>
      </w:r>
      <w:r w:rsidR="009E7631">
        <w:fldChar w:fldCharType="separate"/>
      </w:r>
      <w:r w:rsidR="006D3770">
        <w:t xml:space="preserve">Figura </w:t>
      </w:r>
      <w:r w:rsidR="006D3770">
        <w:rPr>
          <w:noProof/>
        </w:rPr>
        <w:t>1</w:t>
      </w:r>
      <w:r w:rsidR="006D3770">
        <w:noBreakHyphen/>
      </w:r>
      <w:r w:rsidR="006D3770">
        <w:rPr>
          <w:noProof/>
        </w:rPr>
        <w:t>5</w:t>
      </w:r>
      <w:r w:rsidR="009E7631">
        <w:fldChar w:fldCharType="end"/>
      </w:r>
      <w:r w:rsidR="009E7631">
        <w:t>),</w:t>
      </w:r>
      <w:r>
        <w:t xml:space="preserve"> ya que esto hace que su documento se vea poco profesional.</w:t>
      </w:r>
      <w:r w:rsidR="0060644B">
        <w:t xml:space="preserve"> Si usted genera sus propias imágenes hará que su documento tenga consistencia.</w:t>
      </w:r>
    </w:p>
    <w:p w:rsidR="00647CC4" w:rsidRDefault="00647CC4" w:rsidP="00D26D52">
      <w:pPr>
        <w:jc w:val="center"/>
      </w:pPr>
      <w:r>
        <w:rPr>
          <w:noProof/>
          <w:lang w:eastAsia="es-CL"/>
        </w:rPr>
        <w:drawing>
          <wp:inline distT="0" distB="0" distL="0" distR="0" wp14:anchorId="68B73503" wp14:editId="5779A77A">
            <wp:extent cx="1450059" cy="15284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3.jpg"/>
                    <pic:cNvPicPr/>
                  </pic:nvPicPr>
                  <pic:blipFill>
                    <a:blip r:embed="rId27">
                      <a:extLst>
                        <a:ext uri="{28A0092B-C50C-407E-A947-70E740481C1C}">
                          <a14:useLocalDpi xmlns:a14="http://schemas.microsoft.com/office/drawing/2010/main" val="0"/>
                        </a:ext>
                      </a:extLst>
                    </a:blip>
                    <a:stretch>
                      <a:fillRect/>
                    </a:stretch>
                  </pic:blipFill>
                  <pic:spPr>
                    <a:xfrm>
                      <a:off x="0" y="0"/>
                      <a:ext cx="1459739" cy="1538644"/>
                    </a:xfrm>
                    <a:prstGeom prst="rect">
                      <a:avLst/>
                    </a:prstGeom>
                  </pic:spPr>
                </pic:pic>
              </a:graphicData>
            </a:graphic>
          </wp:inline>
        </w:drawing>
      </w:r>
    </w:p>
    <w:p w:rsidR="007E2499" w:rsidRDefault="00647CC4" w:rsidP="00647CC4">
      <w:pPr>
        <w:pStyle w:val="Descripcin"/>
      </w:pPr>
      <w:bookmarkStart w:id="36" w:name="_Ref434857381"/>
      <w:bookmarkStart w:id="37" w:name="_Ref43485735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5</w:t>
      </w:r>
      <w:r w:rsidR="00CD3718">
        <w:fldChar w:fldCharType="end"/>
      </w:r>
      <w:bookmarkEnd w:id="36"/>
      <w:r>
        <w:t>: Imagen con baja resolución.</w:t>
      </w:r>
      <w:bookmarkEnd w:id="37"/>
    </w:p>
    <w:p w:rsidR="009E7631" w:rsidRPr="009E7631" w:rsidRDefault="009E7631" w:rsidP="00D26D52">
      <w:r>
        <w:t xml:space="preserve">Cuide que la imagen que va a insertar tenga buenas proporciones (ancho y alto). La </w:t>
      </w:r>
      <w:r>
        <w:fldChar w:fldCharType="begin"/>
      </w:r>
      <w:r>
        <w:instrText xml:space="preserve"> REF _Ref434857493 \h </w:instrText>
      </w:r>
      <w:r>
        <w:fldChar w:fldCharType="separate"/>
      </w:r>
      <w:r w:rsidR="006D3770">
        <w:t xml:space="preserve">Figura </w:t>
      </w:r>
      <w:r w:rsidR="006D3770">
        <w:rPr>
          <w:noProof/>
        </w:rPr>
        <w:t>1</w:t>
      </w:r>
      <w:r w:rsidR="006D3770">
        <w:noBreakHyphen/>
      </w:r>
      <w:r w:rsidR="006D3770">
        <w:rPr>
          <w:noProof/>
        </w:rPr>
        <w:t>6</w:t>
      </w:r>
      <w:r>
        <w:fldChar w:fldCharType="end"/>
      </w:r>
      <w:r>
        <w:t xml:space="preserve"> es demasiado ancha con respecto a su altura.</w:t>
      </w:r>
    </w:p>
    <w:p w:rsidR="00647CC4" w:rsidRDefault="00647CC4" w:rsidP="00D26D52">
      <w:pPr>
        <w:jc w:val="center"/>
      </w:pPr>
      <w:r w:rsidRPr="00413B04">
        <w:rPr>
          <w:noProof/>
          <w:lang w:eastAsia="es-CL"/>
        </w:rPr>
        <w:drawing>
          <wp:inline distT="0" distB="0" distL="0" distR="0" wp14:anchorId="711AE908" wp14:editId="306ABF75">
            <wp:extent cx="3247348" cy="1297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334" cy="1307153"/>
                    </a:xfrm>
                    <a:prstGeom prst="rect">
                      <a:avLst/>
                    </a:prstGeom>
                  </pic:spPr>
                </pic:pic>
              </a:graphicData>
            </a:graphic>
          </wp:inline>
        </w:drawing>
      </w:r>
    </w:p>
    <w:p w:rsidR="00647CC4" w:rsidRDefault="00647CC4" w:rsidP="00647CC4">
      <w:pPr>
        <w:pStyle w:val="Descripcin"/>
      </w:pPr>
      <w:bookmarkStart w:id="38" w:name="_Ref434857493"/>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6</w:t>
      </w:r>
      <w:r w:rsidR="00CD3718">
        <w:fldChar w:fldCharType="end"/>
      </w:r>
      <w:bookmarkEnd w:id="38"/>
      <w:r>
        <w:t>: Imagen con aspecto desproporcionado.</w:t>
      </w:r>
    </w:p>
    <w:p w:rsidR="004274A6" w:rsidRPr="00491791" w:rsidRDefault="008E1E1C" w:rsidP="00D26D52">
      <w:r>
        <w:t>Otras consideraciones que se deberían tomar en cuenta, están descritas en los siguientes</w:t>
      </w:r>
      <w:r w:rsidR="004274A6" w:rsidRPr="00750428">
        <w:t xml:space="preserve"> párrafos</w:t>
      </w:r>
      <w:r>
        <w:t xml:space="preserve">, que </w:t>
      </w:r>
      <w:r w:rsidR="004274A6" w:rsidRPr="00750428">
        <w:t>fueron extraídos</w:t>
      </w:r>
      <w:r w:rsidR="004274A6" w:rsidRPr="00491791">
        <w:t xml:space="preserve"> de </w:t>
      </w:r>
      <w:sdt>
        <w:sdtPr>
          <w:id w:val="-557773383"/>
          <w:citation/>
        </w:sdtPr>
        <w:sdtContent>
          <w:r w:rsidR="004274A6">
            <w:fldChar w:fldCharType="begin"/>
          </w:r>
          <w:r w:rsidR="007C1D2E">
            <w:instrText xml:space="preserve">CITATION Pre07 \l 13322 </w:instrText>
          </w:r>
          <w:r w:rsidR="004274A6">
            <w:fldChar w:fldCharType="separate"/>
          </w:r>
          <w:r w:rsidR="00021413" w:rsidRPr="00021413">
            <w:rPr>
              <w:noProof/>
            </w:rPr>
            <w:t>[2]</w:t>
          </w:r>
          <w:r w:rsidR="004274A6">
            <w:fldChar w:fldCharType="end"/>
          </w:r>
        </w:sdtContent>
      </w:sdt>
      <w:r w:rsidR="00D75D7D">
        <w:t>:</w:t>
      </w:r>
    </w:p>
    <w:p w:rsidR="004274A6" w:rsidRDefault="004274A6" w:rsidP="00D26D52">
      <w:pPr>
        <w:rPr>
          <w:lang w:val="es-CO"/>
        </w:rPr>
      </w:pPr>
      <w:r w:rsidRPr="00750428">
        <w:rPr>
          <w:lang w:val="es-CO"/>
        </w:rPr>
        <w:t xml:space="preserve">No use color a menos que sea necesario para la interpretación apropiada de sus figuras. </w:t>
      </w:r>
    </w:p>
    <w:p w:rsidR="004274A6" w:rsidRPr="00750428" w:rsidRDefault="004274A6" w:rsidP="00D26D52">
      <w:pPr>
        <w:rPr>
          <w:lang w:val="es-CO"/>
        </w:rPr>
      </w:pPr>
      <w:r w:rsidRPr="00750428">
        <w:rPr>
          <w:lang w:val="es-CO"/>
        </w:rPr>
        <w:t xml:space="preserve">Las etiquetas de los ejes de las figuras son a menudo una fuente de confusión. Use palabras en lugar de símbolos. </w:t>
      </w:r>
    </w:p>
    <w:p w:rsidR="00F262F8" w:rsidRDefault="004274A6" w:rsidP="00D26D52">
      <w:pPr>
        <w:rPr>
          <w:lang w:val="es-CO"/>
        </w:rPr>
      </w:pPr>
      <w:r w:rsidRPr="00750428">
        <w:rPr>
          <w:lang w:val="es-CO"/>
        </w:rPr>
        <w:t>Como ejemplo, escriba la cantidad “Magnetización,” o “Magnetización M,” no sólo “M.” Ponga las unidades en los paréntesis. No etiquete los ejes sólo con las unidades. Como</w:t>
      </w:r>
      <w:r>
        <w:rPr>
          <w:lang w:val="es-CO"/>
        </w:rPr>
        <w:t xml:space="preserve"> por ejemplo</w:t>
      </w:r>
      <w:r w:rsidRPr="00750428">
        <w:rPr>
          <w:lang w:val="es-CO"/>
        </w:rPr>
        <w:t xml:space="preserve"> en la </w:t>
      </w:r>
      <w:r w:rsidR="008D3197">
        <w:rPr>
          <w:lang w:val="es-CO"/>
        </w:rPr>
        <w:fldChar w:fldCharType="begin"/>
      </w:r>
      <w:r w:rsidR="008D3197">
        <w:rPr>
          <w:lang w:val="es-CO"/>
        </w:rPr>
        <w:instrText xml:space="preserve"> REF _Ref433296619 \h </w:instrText>
      </w:r>
      <w:r w:rsidR="00D8168D">
        <w:rPr>
          <w:lang w:val="es-CO"/>
        </w:rPr>
        <w:instrText xml:space="preserve"> \* MERGEFORMAT </w:instrText>
      </w:r>
      <w:r w:rsidR="008D3197">
        <w:rPr>
          <w:lang w:val="es-CO"/>
        </w:rPr>
      </w:r>
      <w:r w:rsidR="008D3197">
        <w:rPr>
          <w:lang w:val="es-CO"/>
        </w:rPr>
        <w:fldChar w:fldCharType="separate"/>
      </w:r>
      <w:r w:rsidR="006D3770">
        <w:t xml:space="preserve">Figura </w:t>
      </w:r>
      <w:r w:rsidR="006D3770">
        <w:rPr>
          <w:noProof/>
        </w:rPr>
        <w:t>1</w:t>
      </w:r>
      <w:r w:rsidR="006D3770">
        <w:rPr>
          <w:noProof/>
        </w:rPr>
        <w:noBreakHyphen/>
        <w:t>7</w:t>
      </w:r>
      <w:r w:rsidR="008D3197">
        <w:rPr>
          <w:lang w:val="es-CO"/>
        </w:rPr>
        <w:fldChar w:fldCharType="end"/>
      </w:r>
      <w:r w:rsidR="008D3197">
        <w:rPr>
          <w:lang w:val="es-CO"/>
        </w:rPr>
        <w:t xml:space="preserve"> </w:t>
      </w:r>
      <w:r w:rsidRPr="00750428">
        <w:rPr>
          <w:lang w:val="es-CO"/>
        </w:rPr>
        <w:t>escriba “Magnetización (A/m)” o “Magnetización (A·m</w:t>
      </w:r>
      <w:r w:rsidRPr="00750428">
        <w:rPr>
          <w:vertAlign w:val="superscript"/>
          <w:lang w:val="es-CO"/>
        </w:rPr>
        <w:t>-1</w:t>
      </w:r>
      <w:r w:rsidRPr="00750428">
        <w:rPr>
          <w:lang w:val="es-CO"/>
        </w:rPr>
        <w:t>)” no sólo “A/m.” No etiquete los ejes con una proporción de cantidades y unidades. Por ejemplo, escriba “Temperatura (K),” no “Temperatura /K.”</w:t>
      </w:r>
    </w:p>
    <w:p w:rsidR="00F262F8" w:rsidRPr="008166A8" w:rsidRDefault="00F262F8" w:rsidP="00D26D52">
      <w:r w:rsidRPr="00750428">
        <w:rPr>
          <w:lang w:val="es-CO"/>
        </w:rPr>
        <w:t>Los multiplicadores pueden ser sobre todo confusos. Escriba “Magnetización (kA/m)” o “Magnetización (10</w:t>
      </w:r>
      <w:r w:rsidRPr="00750428">
        <w:rPr>
          <w:vertAlign w:val="superscript"/>
          <w:lang w:val="es-CO"/>
        </w:rPr>
        <w:t>3</w:t>
      </w:r>
      <w:r w:rsidRPr="00750428">
        <w:rPr>
          <w:lang w:val="es-CO"/>
        </w:rPr>
        <w:t xml:space="preserve"> A/m).” No escriba “Magnetización (A/m)</w:t>
      </w:r>
      <w:r w:rsidRPr="00750428">
        <w:sym w:font="Symbol" w:char="F0B4"/>
      </w:r>
      <w:r w:rsidRPr="00750428">
        <w:rPr>
          <w:lang w:val="es-CO"/>
        </w:rPr>
        <w:t xml:space="preserve">1000” porque el lector no sabrá si la etiqueta del eje de arriba en la </w:t>
      </w:r>
      <w:r>
        <w:rPr>
          <w:lang w:val="es-CO"/>
        </w:rPr>
        <w:fldChar w:fldCharType="begin"/>
      </w:r>
      <w:r>
        <w:rPr>
          <w:lang w:val="es-CO"/>
        </w:rPr>
        <w:instrText xml:space="preserve"> REF _Ref433296619 \h  \* MERGEFORMAT </w:instrText>
      </w:r>
      <w:r>
        <w:rPr>
          <w:lang w:val="es-CO"/>
        </w:rPr>
      </w:r>
      <w:r>
        <w:rPr>
          <w:lang w:val="es-CO"/>
        </w:rPr>
        <w:fldChar w:fldCharType="separate"/>
      </w:r>
      <w:r w:rsidR="006D3770">
        <w:t xml:space="preserve">Figura </w:t>
      </w:r>
      <w:r w:rsidR="006D3770">
        <w:rPr>
          <w:noProof/>
        </w:rPr>
        <w:t>1</w:t>
      </w:r>
      <w:r w:rsidR="006D3770">
        <w:rPr>
          <w:noProof/>
        </w:rPr>
        <w:noBreakHyphen/>
        <w:t>7</w:t>
      </w:r>
      <w:r>
        <w:rPr>
          <w:lang w:val="es-CO"/>
        </w:rPr>
        <w:fldChar w:fldCharType="end"/>
      </w:r>
      <w:r>
        <w:rPr>
          <w:lang w:val="es-CO"/>
        </w:rPr>
        <w:t xml:space="preserve"> </w:t>
      </w:r>
      <w:r w:rsidRPr="008166A8">
        <w:t>significa 16000 A/m o 0.016 A/m.</w:t>
      </w:r>
    </w:p>
    <w:p w:rsidR="004274A6" w:rsidRDefault="004274A6" w:rsidP="00D26D52">
      <w:pPr>
        <w:jc w:val="center"/>
      </w:pPr>
      <w:r w:rsidRPr="007C1675">
        <w:rPr>
          <w:noProof/>
          <w:lang w:eastAsia="es-CL"/>
        </w:rPr>
        <w:lastRenderedPageBreak/>
        <w:drawing>
          <wp:inline distT="0" distB="0" distL="0" distR="0" wp14:anchorId="0A3FC68C" wp14:editId="4BB09092">
            <wp:extent cx="2807719" cy="2129116"/>
            <wp:effectExtent l="0" t="0" r="0" b="5080"/>
            <wp:docPr id="19" name="Imagen 4"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ig6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3067" cy="2133171"/>
                    </a:xfrm>
                    <a:prstGeom prst="rect">
                      <a:avLst/>
                    </a:prstGeom>
                    <a:noFill/>
                    <a:ln>
                      <a:noFill/>
                    </a:ln>
                  </pic:spPr>
                </pic:pic>
              </a:graphicData>
            </a:graphic>
          </wp:inline>
        </w:drawing>
      </w:r>
    </w:p>
    <w:p w:rsidR="004274A6" w:rsidRDefault="004274A6" w:rsidP="004274A6">
      <w:pPr>
        <w:pStyle w:val="Descripcin"/>
      </w:pPr>
      <w:bookmarkStart w:id="39" w:name="_Ref433296619"/>
      <w:bookmarkStart w:id="40" w:name="_Ref433296613"/>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7</w:t>
      </w:r>
      <w:r w:rsidR="00CD3718">
        <w:fldChar w:fldCharType="end"/>
      </w:r>
      <w:bookmarkEnd w:id="39"/>
      <w:r>
        <w:t xml:space="preserve">: </w:t>
      </w:r>
      <w:r w:rsidRPr="00DC3979">
        <w:t>Magnetización en Función del Campo Aplicado</w:t>
      </w:r>
      <w:bookmarkEnd w:id="40"/>
    </w:p>
    <w:p w:rsidR="004274A6" w:rsidRPr="008D42BF" w:rsidRDefault="004274A6" w:rsidP="00D26D52">
      <w:r>
        <w:t>Con respecto a las tablas, se recomienda escoger un buen formato, evitando utilizar bordes (líneas) verticales para separar las columnas. Una tabla con un formato no recomendado se presenta en la</w:t>
      </w:r>
      <w:r w:rsidR="00D91820">
        <w:t xml:space="preserve"> </w:t>
      </w:r>
      <w:r w:rsidR="00D91820">
        <w:fldChar w:fldCharType="begin"/>
      </w:r>
      <w:r w:rsidR="00D91820">
        <w:instrText xml:space="preserve"> REF _Ref433296538 \h </w:instrText>
      </w:r>
      <w:r w:rsidR="00D91820">
        <w:fldChar w:fldCharType="separate"/>
      </w:r>
      <w:r w:rsidR="006D3770">
        <w:t xml:space="preserve">Tabla </w:t>
      </w:r>
      <w:r w:rsidR="006D3770">
        <w:rPr>
          <w:noProof/>
        </w:rPr>
        <w:t>1</w:t>
      </w:r>
      <w:r w:rsidR="006D3770">
        <w:noBreakHyphen/>
      </w:r>
      <w:r w:rsidR="006D3770">
        <w:rPr>
          <w:noProof/>
        </w:rPr>
        <w:t>1</w:t>
      </w:r>
      <w:r w:rsidR="00D91820">
        <w:fldChar w:fldCharType="end"/>
      </w:r>
      <w:r>
        <w:t>.</w:t>
      </w:r>
    </w:p>
    <w:p w:rsidR="004274A6" w:rsidRDefault="004274A6" w:rsidP="004274A6">
      <w:pPr>
        <w:pStyle w:val="Descripcin"/>
        <w:keepNext/>
      </w:pPr>
      <w:bookmarkStart w:id="41" w:name="_Ref433296538"/>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1</w:t>
      </w:r>
      <w:r w:rsidR="00FC0C7D">
        <w:fldChar w:fldCharType="end"/>
      </w:r>
      <w:bookmarkEnd w:id="41"/>
      <w:r>
        <w:t xml:space="preserve">: </w:t>
      </w:r>
      <w:r w:rsidRPr="009A7233">
        <w:t>Tabla con un formato no recomendado</w:t>
      </w:r>
    </w:p>
    <w:tbl>
      <w:tblPr>
        <w:tblStyle w:val="Tablaconcuadrcula"/>
        <w:tblW w:w="3750" w:type="pct"/>
        <w:jc w:val="center"/>
        <w:tblLook w:val="04A0" w:firstRow="1" w:lastRow="0" w:firstColumn="1" w:lastColumn="0" w:noHBand="0" w:noVBand="1"/>
      </w:tblPr>
      <w:tblGrid>
        <w:gridCol w:w="2122"/>
        <w:gridCol w:w="1133"/>
        <w:gridCol w:w="1136"/>
        <w:gridCol w:w="1133"/>
        <w:gridCol w:w="995"/>
      </w:tblGrid>
      <w:tr w:rsidR="004274A6" w:rsidRPr="00413B04" w:rsidTr="00C11010">
        <w:trPr>
          <w:trHeight w:hRule="exact" w:val="284"/>
          <w:jc w:val="center"/>
        </w:trPr>
        <w:tc>
          <w:tcPr>
            <w:tcW w:w="1628" w:type="pct"/>
          </w:tcPr>
          <w:p w:rsidR="004274A6" w:rsidRPr="00413B04" w:rsidRDefault="004274A6" w:rsidP="00C11010">
            <w:pPr>
              <w:pStyle w:val="TablaNormal0"/>
            </w:pPr>
          </w:p>
        </w:tc>
        <w:tc>
          <w:tcPr>
            <w:tcW w:w="1740" w:type="pct"/>
            <w:gridSpan w:val="2"/>
          </w:tcPr>
          <w:p w:rsidR="004274A6" w:rsidRPr="00413B04" w:rsidRDefault="004274A6" w:rsidP="00C11010">
            <w:pPr>
              <w:pStyle w:val="TablaNormal0"/>
            </w:pPr>
            <w:r w:rsidRPr="00413B04">
              <w:t>Species I</w:t>
            </w:r>
          </w:p>
        </w:tc>
        <w:tc>
          <w:tcPr>
            <w:tcW w:w="1632" w:type="pct"/>
            <w:gridSpan w:val="2"/>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Dental measurement</w:t>
            </w:r>
          </w:p>
        </w:tc>
        <w:tc>
          <w:tcPr>
            <w:tcW w:w="869" w:type="pct"/>
          </w:tcPr>
          <w:p w:rsidR="004274A6" w:rsidRPr="00413B04" w:rsidRDefault="004274A6" w:rsidP="00C11010">
            <w:pPr>
              <w:pStyle w:val="TablaNormal0"/>
            </w:pPr>
            <w:r w:rsidRPr="00413B04">
              <w:t>mean</w:t>
            </w:r>
          </w:p>
        </w:tc>
        <w:tc>
          <w:tcPr>
            <w:tcW w:w="871" w:type="pct"/>
          </w:tcPr>
          <w:p w:rsidR="004274A6" w:rsidRPr="00413B04" w:rsidRDefault="004274A6" w:rsidP="00C11010">
            <w:pPr>
              <w:pStyle w:val="TablaNormal0"/>
            </w:pPr>
            <w:r w:rsidRPr="00413B04">
              <w:t>SD</w:t>
            </w:r>
          </w:p>
        </w:tc>
        <w:tc>
          <w:tcPr>
            <w:tcW w:w="869" w:type="pct"/>
          </w:tcPr>
          <w:p w:rsidR="004274A6" w:rsidRPr="00413B04" w:rsidRDefault="004274A6" w:rsidP="00C11010">
            <w:pPr>
              <w:pStyle w:val="TablaNormal0"/>
            </w:pPr>
            <w:r w:rsidRPr="00413B04">
              <w:t>mean</w:t>
            </w:r>
          </w:p>
        </w:tc>
        <w:tc>
          <w:tcPr>
            <w:tcW w:w="763" w:type="pct"/>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IIMD</w:t>
            </w:r>
          </w:p>
        </w:tc>
        <w:tc>
          <w:tcPr>
            <w:tcW w:w="869" w:type="pct"/>
          </w:tcPr>
          <w:p w:rsidR="004274A6" w:rsidRPr="00413B04" w:rsidRDefault="004274A6" w:rsidP="00C11010">
            <w:pPr>
              <w:pStyle w:val="TablaNormal0"/>
            </w:pPr>
            <w:r w:rsidRPr="00413B04">
              <w:t>421</w:t>
            </w:r>
          </w:p>
        </w:tc>
        <w:tc>
          <w:tcPr>
            <w:tcW w:w="871" w:type="pct"/>
          </w:tcPr>
          <w:p w:rsidR="004274A6" w:rsidRPr="00413B04" w:rsidRDefault="004274A6" w:rsidP="00C11010">
            <w:pPr>
              <w:pStyle w:val="TablaNormal0"/>
            </w:pPr>
            <w:r w:rsidRPr="00413B04">
              <w:t>0.91</w:t>
            </w:r>
          </w:p>
        </w:tc>
        <w:tc>
          <w:tcPr>
            <w:tcW w:w="869" w:type="pct"/>
          </w:tcPr>
          <w:p w:rsidR="004274A6" w:rsidRPr="00413B04" w:rsidRDefault="004274A6" w:rsidP="00C11010">
            <w:pPr>
              <w:pStyle w:val="TablaNormal0"/>
            </w:pPr>
            <w:r w:rsidRPr="00413B04">
              <w:t>400</w:t>
            </w:r>
          </w:p>
        </w:tc>
        <w:tc>
          <w:tcPr>
            <w:tcW w:w="763" w:type="pct"/>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IILD</w:t>
            </w:r>
          </w:p>
        </w:tc>
        <w:tc>
          <w:tcPr>
            <w:tcW w:w="869"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IILL</w:t>
            </w:r>
          </w:p>
        </w:tc>
        <w:tc>
          <w:tcPr>
            <w:tcW w:w="869"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I2LL</w:t>
            </w:r>
          </w:p>
        </w:tc>
        <w:tc>
          <w:tcPr>
            <w:tcW w:w="869" w:type="pct"/>
          </w:tcPr>
          <w:p w:rsidR="004274A6" w:rsidRPr="00413B04" w:rsidRDefault="004274A6" w:rsidP="00C11010">
            <w:pPr>
              <w:pStyle w:val="TablaNormal0"/>
            </w:pPr>
            <w:r w:rsidRPr="00413B04">
              <w:t>653</w:t>
            </w:r>
          </w:p>
        </w:tc>
        <w:tc>
          <w:tcPr>
            <w:tcW w:w="871" w:type="pct"/>
          </w:tcPr>
          <w:p w:rsidR="004274A6" w:rsidRPr="00413B04" w:rsidRDefault="004274A6" w:rsidP="00C11010">
            <w:pPr>
              <w:pStyle w:val="TablaNormal0"/>
            </w:pPr>
            <w:r w:rsidRPr="00413B04">
              <w:t>0.7</w:t>
            </w:r>
          </w:p>
        </w:tc>
        <w:tc>
          <w:tcPr>
            <w:tcW w:w="869" w:type="pct"/>
          </w:tcPr>
          <w:p w:rsidR="004274A6" w:rsidRPr="00413B04" w:rsidRDefault="004274A6" w:rsidP="00C11010">
            <w:pPr>
              <w:pStyle w:val="TablaNormal0"/>
            </w:pPr>
            <w:r w:rsidRPr="00413B04">
              <w:t>454</w:t>
            </w:r>
          </w:p>
        </w:tc>
        <w:tc>
          <w:tcPr>
            <w:tcW w:w="763" w:type="pct"/>
          </w:tcPr>
          <w:p w:rsidR="004274A6" w:rsidRPr="00413B04" w:rsidRDefault="004274A6" w:rsidP="00C11010">
            <w:pPr>
              <w:pStyle w:val="TablaNormal0"/>
            </w:pPr>
            <w:r w:rsidRPr="00413B04">
              <w:t>0.85</w:t>
            </w:r>
          </w:p>
        </w:tc>
      </w:tr>
    </w:tbl>
    <w:p w:rsidR="004274A6" w:rsidRDefault="004274A6" w:rsidP="00D26D52">
      <w:r>
        <w:t>Además, note que el espacio vertical que le</w:t>
      </w:r>
      <w:r w:rsidRPr="00413B04">
        <w:t xml:space="preserve"> sigue a </w:t>
      </w:r>
      <w:r>
        <w:t>una tabla es poco, resultando en que el párrafo que continua quede muy junto a ella. Por esta razón, se debe</w:t>
      </w:r>
      <w:r w:rsidRPr="00413B04">
        <w:t xml:space="preserve"> insertar un salto de línea luego de esta. </w:t>
      </w:r>
    </w:p>
    <w:p w:rsidR="004274A6" w:rsidRDefault="004274A6" w:rsidP="00D26D52">
      <w:r w:rsidRPr="005474B9">
        <w:t xml:space="preserve">La </w:t>
      </w:r>
      <w:r w:rsidR="00D91820">
        <w:fldChar w:fldCharType="begin"/>
      </w:r>
      <w:r w:rsidR="00D91820">
        <w:instrText xml:space="preserve"> REF _Ref433296521 \h </w:instrText>
      </w:r>
      <w:r w:rsidR="00D91820">
        <w:fldChar w:fldCharType="separate"/>
      </w:r>
      <w:r w:rsidR="006D3770">
        <w:t xml:space="preserve">Tabla </w:t>
      </w:r>
      <w:r w:rsidR="006D3770">
        <w:rPr>
          <w:noProof/>
        </w:rPr>
        <w:t>1</w:t>
      </w:r>
      <w:r w:rsidR="006D3770">
        <w:noBreakHyphen/>
      </w:r>
      <w:r w:rsidR="006D3770">
        <w:rPr>
          <w:noProof/>
        </w:rPr>
        <w:t>2</w:t>
      </w:r>
      <w:r w:rsidR="00D91820">
        <w:fldChar w:fldCharType="end"/>
      </w:r>
      <w:r w:rsidR="00D91820">
        <w:t xml:space="preserve"> </w:t>
      </w:r>
      <w:r>
        <w:t>presenta un mejor formato.</w:t>
      </w:r>
    </w:p>
    <w:p w:rsidR="004274A6" w:rsidRDefault="004274A6" w:rsidP="004274A6">
      <w:pPr>
        <w:pStyle w:val="Descripcin"/>
        <w:keepNext/>
      </w:pPr>
      <w:bookmarkStart w:id="42" w:name="_Ref433296521"/>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2</w:t>
      </w:r>
      <w:r w:rsidR="00FC0C7D">
        <w:fldChar w:fldCharType="end"/>
      </w:r>
      <w:bookmarkEnd w:id="42"/>
      <w:r>
        <w:t>: Mejor formato para tabla</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single" w:sz="4" w:space="0" w:color="auto"/>
            </w:tcBorders>
            <w:vAlign w:val="center"/>
          </w:tcPr>
          <w:p w:rsidR="004274A6" w:rsidRPr="00413B04" w:rsidRDefault="004274A6" w:rsidP="00C11010">
            <w:pPr>
              <w:pStyle w:val="TablaNormal0"/>
            </w:pPr>
            <w:r w:rsidRPr="00413B04">
              <w:t>Dental measurement*</w:t>
            </w:r>
          </w:p>
        </w:tc>
        <w:tc>
          <w:tcPr>
            <w:tcW w:w="1631" w:type="pct"/>
            <w:gridSpan w:val="2"/>
            <w:tcBorders>
              <w:top w:val="sing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sing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t>IIMD</w:t>
            </w:r>
          </w:p>
        </w:tc>
        <w:tc>
          <w:tcPr>
            <w:tcW w:w="760" w:type="pct"/>
            <w:tcBorders>
              <w:top w:val="single" w:sz="4" w:space="0" w:color="auto"/>
            </w:tcBorders>
          </w:tcPr>
          <w:p w:rsidR="004274A6" w:rsidRPr="00413B04" w:rsidRDefault="004274A6" w:rsidP="00C11010">
            <w:pPr>
              <w:pStyle w:val="TablaNormal0"/>
            </w:pPr>
            <w:r w:rsidRPr="00413B04">
              <w:t>421</w:t>
            </w:r>
          </w:p>
        </w:tc>
        <w:tc>
          <w:tcPr>
            <w:tcW w:w="871" w:type="pct"/>
            <w:tcBorders>
              <w:top w:val="single" w:sz="4" w:space="0" w:color="auto"/>
            </w:tcBorders>
          </w:tcPr>
          <w:p w:rsidR="004274A6" w:rsidRPr="00413B04" w:rsidRDefault="004274A6" w:rsidP="00C11010">
            <w:pPr>
              <w:pStyle w:val="TablaNormal0"/>
            </w:pPr>
            <w:r w:rsidRPr="00413B04">
              <w:t>0.91</w:t>
            </w:r>
          </w:p>
        </w:tc>
        <w:tc>
          <w:tcPr>
            <w:tcW w:w="869" w:type="pct"/>
            <w:tcBorders>
              <w:top w:val="single" w:sz="4" w:space="0" w:color="auto"/>
            </w:tcBorders>
          </w:tcPr>
          <w:p w:rsidR="004274A6" w:rsidRPr="00413B04" w:rsidRDefault="004274A6" w:rsidP="00C11010">
            <w:pPr>
              <w:pStyle w:val="TablaNormal0"/>
            </w:pPr>
            <w:r w:rsidRPr="00413B04">
              <w:t>400</w:t>
            </w:r>
          </w:p>
        </w:tc>
        <w:tc>
          <w:tcPr>
            <w:tcW w:w="763" w:type="pct"/>
            <w:tcBorders>
              <w:top w:val="single" w:sz="4" w:space="0" w:color="auto"/>
            </w:tcBorders>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single" w:sz="4" w:space="0" w:color="auto"/>
            </w:tcBorders>
          </w:tcPr>
          <w:p w:rsidR="004274A6" w:rsidRPr="00413B04" w:rsidRDefault="004274A6" w:rsidP="00C11010">
            <w:pPr>
              <w:pStyle w:val="TablaNormal0"/>
            </w:pPr>
            <w:r w:rsidRPr="00413B04">
              <w:t>I2LL</w:t>
            </w:r>
          </w:p>
        </w:tc>
        <w:tc>
          <w:tcPr>
            <w:tcW w:w="760" w:type="pct"/>
            <w:tcBorders>
              <w:bottom w:val="single" w:sz="4" w:space="0" w:color="auto"/>
            </w:tcBorders>
          </w:tcPr>
          <w:p w:rsidR="004274A6" w:rsidRPr="00413B04" w:rsidRDefault="004274A6" w:rsidP="00C11010">
            <w:pPr>
              <w:pStyle w:val="TablaNormal0"/>
            </w:pPr>
            <w:r w:rsidRPr="00413B04">
              <w:t>653</w:t>
            </w:r>
          </w:p>
        </w:tc>
        <w:tc>
          <w:tcPr>
            <w:tcW w:w="871" w:type="pct"/>
            <w:tcBorders>
              <w:bottom w:val="single" w:sz="4" w:space="0" w:color="auto"/>
            </w:tcBorders>
          </w:tcPr>
          <w:p w:rsidR="004274A6" w:rsidRPr="00413B04" w:rsidRDefault="004274A6" w:rsidP="00C11010">
            <w:pPr>
              <w:pStyle w:val="TablaNormal0"/>
            </w:pPr>
            <w:r w:rsidRPr="00413B04">
              <w:t>0.7</w:t>
            </w:r>
          </w:p>
        </w:tc>
        <w:tc>
          <w:tcPr>
            <w:tcW w:w="869" w:type="pct"/>
            <w:tcBorders>
              <w:bottom w:val="single" w:sz="4" w:space="0" w:color="auto"/>
            </w:tcBorders>
          </w:tcPr>
          <w:p w:rsidR="004274A6" w:rsidRPr="00413B04" w:rsidRDefault="004274A6" w:rsidP="00C11010">
            <w:pPr>
              <w:pStyle w:val="TablaNormal0"/>
            </w:pPr>
            <w:r w:rsidRPr="00413B04">
              <w:t>454</w:t>
            </w:r>
          </w:p>
        </w:tc>
        <w:tc>
          <w:tcPr>
            <w:tcW w:w="763" w:type="pct"/>
            <w:tcBorders>
              <w:bottom w:val="single" w:sz="4" w:space="0" w:color="auto"/>
            </w:tcBorders>
          </w:tcPr>
          <w:p w:rsidR="004274A6" w:rsidRPr="00413B04" w:rsidRDefault="004274A6" w:rsidP="00C11010">
            <w:pPr>
              <w:pStyle w:val="TablaNormal0"/>
            </w:pPr>
            <w:r w:rsidRPr="00413B04">
              <w:t>0.85</w:t>
            </w:r>
          </w:p>
        </w:tc>
      </w:tr>
    </w:tbl>
    <w:p w:rsidR="004274A6" w:rsidRDefault="004274A6" w:rsidP="00D26D52"/>
    <w:p w:rsidR="004274A6" w:rsidRDefault="004274A6" w:rsidP="00D26D52">
      <w:r>
        <w:t xml:space="preserve">Note que en esta ocasión se agregó el salto de línea luego de la tabla. </w:t>
      </w:r>
    </w:p>
    <w:p w:rsidR="004274A6" w:rsidRDefault="004274A6" w:rsidP="00D26D52">
      <w:r>
        <w:t>Para centrar una celda verticalmente como la celda marcada por * en la tabla anterior, haga clic derecho sobre la celda, elija</w:t>
      </w:r>
      <w:r w:rsidRPr="00413B04">
        <w:t xml:space="preserve"> propiedades de tabla</w:t>
      </w:r>
      <w:r>
        <w:t xml:space="preserve"> y en</w:t>
      </w:r>
      <w:r w:rsidRPr="00413B04">
        <w:t xml:space="preserve"> </w:t>
      </w:r>
      <w:r>
        <w:t>la pestaña celda,</w:t>
      </w:r>
      <w:r w:rsidRPr="00413B04">
        <w:t xml:space="preserve"> </w:t>
      </w:r>
      <w:r>
        <w:t xml:space="preserve">seleccione </w:t>
      </w:r>
      <w:r w:rsidRPr="00413B04">
        <w:t>centrar verticalmente. Luego seleccionar texto de la celda, ir a las propiedades del párrafo y borrar el espaciado que está después.</w:t>
      </w:r>
    </w:p>
    <w:p w:rsidR="003373B4" w:rsidRDefault="003373B4" w:rsidP="00D26D52">
      <w:r w:rsidRPr="00750428">
        <w:rPr>
          <w:lang w:val="es-CO"/>
        </w:rPr>
        <w:lastRenderedPageBreak/>
        <w:t xml:space="preserve">Se recomienda marcar la </w:t>
      </w:r>
      <w:r w:rsidRPr="001E778F">
        <w:t xml:space="preserve">opción </w:t>
      </w:r>
      <w:r>
        <w:t>“</w:t>
      </w:r>
      <w:r w:rsidRPr="001E778F">
        <w:t>Ver Cuadrícula</w:t>
      </w:r>
      <w:r>
        <w:t>”</w:t>
      </w:r>
      <w:r w:rsidRPr="001E778F">
        <w:t xml:space="preserve"> de la Sección </w:t>
      </w:r>
      <w:r>
        <w:t>“</w:t>
      </w:r>
      <w:r w:rsidRPr="001E778F">
        <w:t>Herramientas de Tabla</w:t>
      </w:r>
      <w:r>
        <w:t xml:space="preserve"> -</w:t>
      </w:r>
      <w:r w:rsidRPr="001E778F">
        <w:t>&gt;</w:t>
      </w:r>
      <w:r>
        <w:t xml:space="preserve"> </w:t>
      </w:r>
      <w:r w:rsidRPr="001E778F">
        <w:t>Presentación</w:t>
      </w:r>
      <w:r>
        <w:t>”</w:t>
      </w:r>
      <w:r w:rsidRPr="001E778F">
        <w:t>.</w:t>
      </w:r>
    </w:p>
    <w:p w:rsidR="00D8168D" w:rsidRDefault="00D8168D" w:rsidP="00D26D52">
      <w:bookmarkStart w:id="43" w:name="_Ref433296475"/>
      <w:bookmarkStart w:id="44" w:name="_Ref433296464"/>
      <w:r>
        <w:t>El formato que se recomienda se logra agregando un borde doble en el borde superior e inferior, como la tabla mostrada en</w:t>
      </w:r>
      <w:r w:rsidR="00F30C11">
        <w:t xml:space="preserve"> </w:t>
      </w:r>
      <w:r w:rsidR="00F30C11">
        <w:fldChar w:fldCharType="begin"/>
      </w:r>
      <w:r w:rsidR="00F30C11">
        <w:instrText xml:space="preserve"> REF _Ref434850696 \h </w:instrText>
      </w:r>
      <w:r w:rsidR="00F30C11">
        <w:fldChar w:fldCharType="separate"/>
      </w:r>
      <w:r w:rsidR="006D3770">
        <w:t xml:space="preserve">Tabla </w:t>
      </w:r>
      <w:r w:rsidR="006D3770">
        <w:rPr>
          <w:noProof/>
        </w:rPr>
        <w:t>1</w:t>
      </w:r>
      <w:r w:rsidR="006D3770">
        <w:noBreakHyphen/>
      </w:r>
      <w:r w:rsidR="006D3770">
        <w:rPr>
          <w:noProof/>
        </w:rPr>
        <w:t>3</w:t>
      </w:r>
      <w:r w:rsidR="00F30C11">
        <w:fldChar w:fldCharType="end"/>
      </w:r>
      <w:r>
        <w:t>.</w:t>
      </w:r>
      <w:r w:rsidRPr="00413B04">
        <w:t xml:space="preserve"> </w:t>
      </w:r>
      <w:r>
        <w:t>Este formato puede aplicarlo rápidamente, creando una tabla, seleccionándola y haciendo clic sobre el estilo de tabla “EIE” del menú “Diseño” en “Herramientas de Tabla”.</w:t>
      </w:r>
    </w:p>
    <w:p w:rsidR="003373B4" w:rsidRDefault="003373B4" w:rsidP="00D26D52">
      <w:r>
        <w:t>Siempre haga sus tablas utilizando el estilo “Tabla Normal”, de esta forma su formato permanecerá intacto si pasa al modo borrador.</w:t>
      </w:r>
    </w:p>
    <w:p w:rsidR="003373B4" w:rsidRPr="00413B04" w:rsidRDefault="003373B4" w:rsidP="00D26D52"/>
    <w:p w:rsidR="004274A6" w:rsidRDefault="004274A6" w:rsidP="004274A6">
      <w:pPr>
        <w:pStyle w:val="Descripcin"/>
        <w:keepNext/>
      </w:pPr>
      <w:bookmarkStart w:id="45" w:name="_Ref434850696"/>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3</w:t>
      </w:r>
      <w:r w:rsidR="00FC0C7D">
        <w:fldChar w:fldCharType="end"/>
      </w:r>
      <w:bookmarkEnd w:id="43"/>
      <w:bookmarkEnd w:id="45"/>
      <w:r>
        <w:t xml:space="preserve">: </w:t>
      </w:r>
      <w:r w:rsidRPr="00523A35">
        <w:t>Formato recomendado para una tabla</w:t>
      </w:r>
      <w:bookmarkEnd w:id="44"/>
      <w:r w:rsidR="003373B4">
        <w:t>, pero en dos hojas</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double" w:sz="4" w:space="0" w:color="auto"/>
              <w:bottom w:val="single" w:sz="4" w:space="0" w:color="auto"/>
            </w:tcBorders>
            <w:vAlign w:val="center"/>
          </w:tcPr>
          <w:p w:rsidR="004274A6" w:rsidRPr="003E089D" w:rsidRDefault="004274A6" w:rsidP="00C11010">
            <w:pPr>
              <w:pStyle w:val="TablaNormal0"/>
            </w:pPr>
            <w:r>
              <w:t>Dental measurement</w:t>
            </w:r>
          </w:p>
        </w:tc>
        <w:tc>
          <w:tcPr>
            <w:tcW w:w="1631" w:type="pct"/>
            <w:gridSpan w:val="2"/>
            <w:tcBorders>
              <w:top w:val="doub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doub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top w:val="single" w:sz="4" w:space="0" w:color="auto"/>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Default="004274A6" w:rsidP="00C11010">
            <w:pPr>
              <w:pStyle w:val="TablaNormal0"/>
            </w:pPr>
            <w:r w:rsidRPr="00413B04">
              <w:t>mea</w:t>
            </w:r>
            <w:r>
              <w:t>d</w:t>
            </w:r>
          </w:p>
          <w:p w:rsidR="004274A6" w:rsidRPr="00413B04" w:rsidRDefault="004274A6" w:rsidP="00C11010">
            <w:pPr>
              <w:pStyle w:val="TablaNormal0"/>
            </w:pPr>
            <w:r w:rsidRPr="00413B04">
              <w:t>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rPr>
                <w:color w:val="000000" w:themeColor="text1"/>
              </w:rPr>
              <w:t>IIMD</w:t>
            </w:r>
          </w:p>
        </w:tc>
        <w:tc>
          <w:tcPr>
            <w:tcW w:w="760" w:type="pct"/>
            <w:tcBorders>
              <w:top w:val="single" w:sz="4" w:space="0" w:color="auto"/>
            </w:tcBorders>
          </w:tcPr>
          <w:p w:rsidR="004274A6" w:rsidRPr="00413B04" w:rsidRDefault="004274A6" w:rsidP="00C11010">
            <w:pPr>
              <w:pStyle w:val="TablaNormal0"/>
            </w:pPr>
            <w:r w:rsidRPr="00413B04">
              <w:rPr>
                <w:color w:val="000000" w:themeColor="text1"/>
              </w:rPr>
              <w:t>421</w:t>
            </w:r>
          </w:p>
        </w:tc>
        <w:tc>
          <w:tcPr>
            <w:tcW w:w="871" w:type="pct"/>
            <w:tcBorders>
              <w:top w:val="single" w:sz="4" w:space="0" w:color="auto"/>
            </w:tcBorders>
          </w:tcPr>
          <w:p w:rsidR="004274A6" w:rsidRPr="00413B04" w:rsidRDefault="004274A6" w:rsidP="00C11010">
            <w:pPr>
              <w:pStyle w:val="TablaNormal0"/>
            </w:pPr>
            <w:r w:rsidRPr="00413B04">
              <w:rPr>
                <w:color w:val="000000" w:themeColor="text1"/>
              </w:rPr>
              <w:t>0.91</w:t>
            </w:r>
          </w:p>
        </w:tc>
        <w:tc>
          <w:tcPr>
            <w:tcW w:w="869" w:type="pct"/>
            <w:tcBorders>
              <w:top w:val="single" w:sz="4" w:space="0" w:color="auto"/>
            </w:tcBorders>
          </w:tcPr>
          <w:p w:rsidR="004274A6" w:rsidRPr="00413B04" w:rsidRDefault="004274A6" w:rsidP="00C11010">
            <w:pPr>
              <w:pStyle w:val="TablaNormal0"/>
            </w:pPr>
            <w:r w:rsidRPr="00413B04">
              <w:rPr>
                <w:color w:val="000000" w:themeColor="text1"/>
              </w:rPr>
              <w:t>400</w:t>
            </w:r>
          </w:p>
        </w:tc>
        <w:tc>
          <w:tcPr>
            <w:tcW w:w="763" w:type="pct"/>
            <w:tcBorders>
              <w:top w:val="single" w:sz="4" w:space="0" w:color="auto"/>
            </w:tcBorders>
          </w:tcPr>
          <w:p w:rsidR="004274A6" w:rsidRPr="00413B04" w:rsidRDefault="004274A6" w:rsidP="00C11010">
            <w:pPr>
              <w:pStyle w:val="TablaNormal0"/>
            </w:pPr>
            <w:r w:rsidRPr="00413B04">
              <w:rPr>
                <w:color w:val="000000" w:themeColor="text1"/>
              </w:rPr>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Default="004274A6" w:rsidP="00C11010">
            <w:pPr>
              <w:pStyle w:val="TablaNormal0"/>
            </w:pPr>
            <w:r w:rsidRPr="00413B04">
              <w:t>0.88</w:t>
            </w:r>
          </w:p>
          <w:p w:rsidR="004274A6" w:rsidRDefault="004274A6" w:rsidP="00C11010">
            <w:pPr>
              <w:pStyle w:val="TablaNormal0"/>
            </w:pPr>
            <w:r>
              <w:t>Fwfwf</w:t>
            </w:r>
          </w:p>
          <w:p w:rsidR="004274A6" w:rsidRPr="00413B04" w:rsidRDefault="004274A6" w:rsidP="00C11010">
            <w:pPr>
              <w:pStyle w:val="TablaNormal0"/>
            </w:pP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double" w:sz="4" w:space="0" w:color="auto"/>
            </w:tcBorders>
          </w:tcPr>
          <w:p w:rsidR="004274A6" w:rsidRPr="00413B04" w:rsidRDefault="004274A6" w:rsidP="00C11010">
            <w:pPr>
              <w:pStyle w:val="TablaNormal0"/>
            </w:pPr>
            <w:r w:rsidRPr="00413B04">
              <w:t>I2LL</w:t>
            </w:r>
          </w:p>
        </w:tc>
        <w:tc>
          <w:tcPr>
            <w:tcW w:w="760" w:type="pct"/>
            <w:tcBorders>
              <w:bottom w:val="double" w:sz="4" w:space="0" w:color="auto"/>
            </w:tcBorders>
          </w:tcPr>
          <w:p w:rsidR="004274A6" w:rsidRPr="00413B04" w:rsidRDefault="004274A6" w:rsidP="00C11010">
            <w:pPr>
              <w:pStyle w:val="TablaNormal0"/>
            </w:pPr>
            <w:r w:rsidRPr="00413B04">
              <w:t>653</w:t>
            </w:r>
          </w:p>
        </w:tc>
        <w:tc>
          <w:tcPr>
            <w:tcW w:w="871" w:type="pct"/>
            <w:tcBorders>
              <w:bottom w:val="double" w:sz="4" w:space="0" w:color="auto"/>
            </w:tcBorders>
          </w:tcPr>
          <w:p w:rsidR="004274A6" w:rsidRPr="00413B04" w:rsidRDefault="004274A6" w:rsidP="00C11010">
            <w:pPr>
              <w:pStyle w:val="TablaNormal0"/>
            </w:pPr>
            <w:r w:rsidRPr="00413B04">
              <w:t>0.7</w:t>
            </w:r>
          </w:p>
        </w:tc>
        <w:tc>
          <w:tcPr>
            <w:tcW w:w="869" w:type="pct"/>
            <w:tcBorders>
              <w:bottom w:val="double" w:sz="4" w:space="0" w:color="auto"/>
            </w:tcBorders>
          </w:tcPr>
          <w:p w:rsidR="004274A6" w:rsidRPr="00413B04" w:rsidRDefault="004274A6" w:rsidP="00C11010">
            <w:pPr>
              <w:pStyle w:val="TablaNormal0"/>
            </w:pPr>
            <w:r w:rsidRPr="00413B04">
              <w:t>454</w:t>
            </w:r>
          </w:p>
        </w:tc>
        <w:tc>
          <w:tcPr>
            <w:tcW w:w="763" w:type="pct"/>
            <w:tcBorders>
              <w:bottom w:val="double" w:sz="4" w:space="0" w:color="auto"/>
            </w:tcBorders>
          </w:tcPr>
          <w:p w:rsidR="004274A6" w:rsidRPr="00413B04" w:rsidRDefault="004274A6" w:rsidP="00C11010">
            <w:pPr>
              <w:pStyle w:val="TablaNormal0"/>
            </w:pPr>
            <w:r w:rsidRPr="00413B04">
              <w:t>0.85</w:t>
            </w:r>
          </w:p>
        </w:tc>
      </w:tr>
    </w:tbl>
    <w:p w:rsidR="003373B4" w:rsidRDefault="003373B4" w:rsidP="00D26D52"/>
    <w:p w:rsidR="004274A6" w:rsidRPr="00750428" w:rsidRDefault="004274A6" w:rsidP="00D26D52">
      <w:pPr>
        <w:rPr>
          <w:lang w:val="es-CO"/>
        </w:rPr>
      </w:pPr>
      <w:r w:rsidRPr="00750428">
        <w:rPr>
          <w:lang w:val="es-CO"/>
        </w:rPr>
        <w:t>Nota: si su tabla es dema</w:t>
      </w:r>
      <w:r>
        <w:rPr>
          <w:lang w:val="es-CO"/>
        </w:rPr>
        <w:t>siado extensa y sobrepasa una pá</w:t>
      </w:r>
      <w:r w:rsidRPr="00750428">
        <w:rPr>
          <w:lang w:val="es-CO"/>
        </w:rPr>
        <w:t>gina, debe ir a la sección “Presentación” en el menú de WORD y marcar la opción “Repetir fila de título”, seleccionando previamente la FILA a repetir.</w:t>
      </w:r>
    </w:p>
    <w:p w:rsidR="004274A6" w:rsidRDefault="004274A6" w:rsidP="004274A6">
      <w:pPr>
        <w:pStyle w:val="Ttulo2"/>
      </w:pPr>
      <w:bookmarkStart w:id="46" w:name="_Toc449061297"/>
      <w:r>
        <w:t>Ecuaciones</w:t>
      </w:r>
      <w:bookmarkEnd w:id="46"/>
    </w:p>
    <w:p w:rsidR="004274A6" w:rsidRDefault="004274A6" w:rsidP="00D26D52">
      <w:r>
        <w:t xml:space="preserve">Las ecuaciones a las que sea necesario referirse en el texto deben ir numeradas. La numeración consiste en dos cifras arábigas separadas por un guion, dentro de un paréntesis redondo. La primera de ellas corresponde al capítulo o apéndice y la segunda a su orden de aparición dentro del capítulo. La numeración de las ecuaciones debe estar alineada a la derecha, junto al margen de la página. Para facilitar esta tarea de insertar una ecuación y que esté numerada, se recomienda insertar una ecuación que ya tenga este formato establecido. Para ello, vaya al menú “Insertar” y seleccione “Ecuación EIE” desde el menú contextual del botón “Ecuación”. No debe enumerar todas las ecuaciones que aparezcan en el documento, solamente deben ser enumeradas las ecuaciones que cumplen un rol importante para el desarrollo del informe. De igual forma, si está demostrando como llegó a cierta ecuación, solo escriba los pasos más importantes. </w:t>
      </w:r>
    </w:p>
    <w:p w:rsidR="004274A6" w:rsidRDefault="004274A6" w:rsidP="00D26D52">
      <w:r>
        <w:t xml:space="preserve">Las siguientes ecuaciones ilustran de cierto modo las cosas planteadas en el párrafo anterior. La ecuación </w:t>
      </w:r>
      <w:r>
        <w:fldChar w:fldCharType="begin"/>
      </w:r>
      <w:r>
        <w:instrText xml:space="preserve"> REF _Ref433113197 \h </w:instrText>
      </w:r>
      <w:r>
        <w:fldChar w:fldCharType="separate"/>
      </w:r>
      <w:r w:rsidR="006D3770" w:rsidRPr="00960EFB">
        <w:t>(</w:t>
      </w:r>
      <w:r w:rsidR="006D3770">
        <w:rPr>
          <w:noProof/>
        </w:rPr>
        <w:t>1</w:t>
      </w:r>
      <w:r w:rsidR="006D3770">
        <w:noBreakHyphen/>
      </w:r>
      <w:r w:rsidR="006D3770">
        <w:rPr>
          <w:noProof/>
        </w:rPr>
        <w:t>1</w:t>
      </w:r>
      <w:r w:rsidR="006D3770" w:rsidRPr="00960EFB">
        <w:t>)</w:t>
      </w:r>
      <w:r>
        <w:fldChar w:fldCharType="end"/>
      </w:r>
      <w:r>
        <w:t xml:space="preserve"> es una ecuación cuadrática de dos soluciones, en donde la ecuación </w:t>
      </w:r>
      <w:r>
        <w:fldChar w:fldCharType="begin"/>
      </w:r>
      <w:r>
        <w:instrText xml:space="preserve"> REF _Ref433023148 \h </w:instrText>
      </w:r>
      <w:r>
        <w:fldChar w:fldCharType="separate"/>
      </w:r>
      <w:r w:rsidR="006D3770" w:rsidRPr="00960EFB">
        <w:t>(</w:t>
      </w:r>
      <w:r w:rsidR="006D3770">
        <w:rPr>
          <w:noProof/>
        </w:rPr>
        <w:t>1</w:t>
      </w:r>
      <w:r w:rsidR="006D3770">
        <w:noBreakHyphen/>
      </w:r>
      <w:r w:rsidR="006D3770">
        <w:rPr>
          <w:noProof/>
        </w:rPr>
        <w:t>2</w:t>
      </w:r>
      <w:r w:rsidR="006D3770" w:rsidRPr="00960EFB">
        <w:t>)</w:t>
      </w:r>
      <w:r>
        <w:fldChar w:fldCharType="end"/>
      </w:r>
      <w:r>
        <w:t xml:space="preserve"> representa ambas. La ecuación intermedia representa un paso demasiado trivial que puede evitarlo.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
        <w:gridCol w:w="6976"/>
        <w:gridCol w:w="1133"/>
      </w:tblGrid>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F61C28" w:rsidP="00C11010">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shd w:val="clear" w:color="auto" w:fill="auto"/>
            <w:vAlign w:val="center"/>
          </w:tcPr>
          <w:p w:rsidR="004274A6" w:rsidRPr="00960EFB" w:rsidRDefault="004274A6" w:rsidP="00960EFB">
            <w:pPr>
              <w:pStyle w:val="Descripcin"/>
              <w:keepNext/>
              <w:jc w:val="right"/>
            </w:pPr>
            <w:bookmarkStart w:id="47" w:name="_Ref433113197"/>
            <w:r w:rsidRPr="00960EFB">
              <w:t>(</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6D3770">
              <w:rPr>
                <w:noProof/>
              </w:rPr>
              <w:t>1</w:t>
            </w:r>
            <w:r w:rsidR="00FC0C7D">
              <w:fldChar w:fldCharType="end"/>
            </w:r>
            <w:r w:rsidRPr="00960EFB">
              <w:t>)</w:t>
            </w:r>
            <w:bookmarkEnd w:id="47"/>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F61C28" w:rsidP="00C11010">
            <w:pPr>
              <w:pStyle w:val="Descripcin"/>
            </w:pPr>
            <m:oMathPara>
              <m:oMathParaPr>
                <m:jc m:val="left"/>
              </m:oMathParaPr>
              <m:oMath>
                <m:sSup>
                  <m:sSupPr>
                    <m:ctrlPr>
                      <w:rPr>
                        <w:rFonts w:ascii="Cambria Math" w:hAnsi="Cambria Math"/>
                        <w:i/>
                        <w:noProof/>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651" w:type="pct"/>
            <w:shd w:val="clear" w:color="auto" w:fill="auto"/>
            <w:vAlign w:val="center"/>
          </w:tcPr>
          <w:p w:rsidR="004274A6" w:rsidRPr="00960EFB" w:rsidRDefault="004274A6" w:rsidP="00960EFB">
            <w:pPr>
              <w:pStyle w:val="Descripcin"/>
              <w:keepNext/>
              <w:jc w:val="right"/>
            </w:pPr>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4274A6" w:rsidP="00C11010">
            <w:pPr>
              <w:pStyle w:val="Descripcin"/>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m:oMathPara>
          </w:p>
        </w:tc>
        <w:tc>
          <w:tcPr>
            <w:tcW w:w="651" w:type="pct"/>
            <w:shd w:val="clear" w:color="auto" w:fill="auto"/>
            <w:vAlign w:val="center"/>
          </w:tcPr>
          <w:p w:rsidR="004274A6" w:rsidRPr="00960EFB" w:rsidRDefault="004274A6" w:rsidP="00960EFB">
            <w:pPr>
              <w:pStyle w:val="Descripcin"/>
              <w:keepNext/>
              <w:jc w:val="right"/>
            </w:pPr>
            <w:bookmarkStart w:id="48" w:name="_Ref433023148"/>
            <w:r w:rsidRPr="00960EFB">
              <w:t>(</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6D3770">
              <w:rPr>
                <w:noProof/>
              </w:rPr>
              <w:t>2</w:t>
            </w:r>
            <w:r w:rsidR="00FC0C7D">
              <w:fldChar w:fldCharType="end"/>
            </w:r>
            <w:r w:rsidRPr="00960EFB">
              <w:t>)</w:t>
            </w:r>
            <w:bookmarkEnd w:id="48"/>
          </w:p>
        </w:tc>
      </w:tr>
    </w:tbl>
    <w:p w:rsidR="004274A6" w:rsidRDefault="004274A6" w:rsidP="00D26D52">
      <w:r>
        <w:t>Puede utilizar f</w:t>
      </w:r>
      <w:r w:rsidR="00C7519E">
        <w:t>ó</w:t>
      </w:r>
      <w:r>
        <w:t>rmulas dentro de un párrafo, como por ejemplo</w:t>
      </w:r>
      <w:proofErr w:type="gramStart"/>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w:t>
      </w:r>
      <w:proofErr w:type="gramEnd"/>
      <w:r>
        <w:rPr>
          <w:rFonts w:eastAsiaTheme="minorEastAsia"/>
        </w:rPr>
        <w:t xml:space="preserve"> pero debe</w:t>
      </w:r>
      <w:r w:rsidR="00C7519E">
        <w:rPr>
          <w:rFonts w:eastAsiaTheme="minorEastAsia"/>
        </w:rPr>
        <w:t xml:space="preserve">ría </w:t>
      </w:r>
      <w:r>
        <w:rPr>
          <w:rFonts w:eastAsiaTheme="minorEastAsia"/>
        </w:rPr>
        <w:t>evitar el uso de ecuaciones que modifiquen</w:t>
      </w:r>
      <w:r w:rsidR="008E1E1C">
        <w:rPr>
          <w:rFonts w:eastAsiaTheme="minorEastAsia"/>
        </w:rPr>
        <w:t xml:space="preserve"> mucho</w:t>
      </w:r>
      <w:r>
        <w:rPr>
          <w:rFonts w:eastAsiaTheme="minorEastAsia"/>
        </w:rPr>
        <w:t xml:space="preserve"> el espaciado de las líneas del párrafo, como por ejemplo,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m:t>
            </m:r>
          </m:num>
          <m:den>
            <m:r>
              <w:rPr>
                <w:rFonts w:ascii="Cambria Math" w:eastAsiaTheme="minorEastAsia" w:hAnsi="Cambria Math"/>
              </w:rPr>
              <m:t>2a</m:t>
            </m:r>
          </m:den>
        </m:f>
      </m:oMath>
      <w:r>
        <w:rPr>
          <w:rFonts w:eastAsiaTheme="minorEastAsia"/>
        </w:rPr>
        <w:t xml:space="preserve">, la cual rompe </w:t>
      </w:r>
      <w:r w:rsidR="00C7519E">
        <w:rPr>
          <w:rFonts w:eastAsiaTheme="minorEastAsia"/>
        </w:rPr>
        <w:t xml:space="preserve">ligeramente </w:t>
      </w:r>
      <w:r>
        <w:rPr>
          <w:rFonts w:eastAsiaTheme="minorEastAsia"/>
        </w:rPr>
        <w:t>el interlineado.</w:t>
      </w:r>
      <w:r w:rsidR="00525F92">
        <w:rPr>
          <w:rFonts w:eastAsiaTheme="minorEastAsia"/>
        </w:rPr>
        <w:t xml:space="preserve"> En estos casos puede intentar </w:t>
      </w:r>
      <w:r w:rsidR="00C7519E">
        <w:rPr>
          <w:rFonts w:eastAsiaTheme="minorEastAsia"/>
        </w:rPr>
        <w:t>escribi</w:t>
      </w:r>
      <w:r w:rsidR="00525F92">
        <w:rPr>
          <w:rFonts w:eastAsiaTheme="minorEastAsia"/>
        </w:rPr>
        <w:t xml:space="preserve">endo </w:t>
      </w:r>
      <w:r w:rsidR="00C7519E">
        <w:rPr>
          <w:rFonts w:eastAsiaTheme="minorEastAsia"/>
        </w:rPr>
        <w:t>la ecuación de otra forma, como podr</w:t>
      </w:r>
      <w:r w:rsidR="00525F92">
        <w:rPr>
          <w:rFonts w:eastAsiaTheme="minorEastAsia"/>
        </w:rPr>
        <w:t>ía ser</w:t>
      </w:r>
      <w:r w:rsidR="00C7519E">
        <w:rPr>
          <w:rFonts w:eastAsiaTheme="minorEastAsia"/>
        </w:rPr>
        <w:t xml:space="preserve"> prefiriendo el uso de / en vez de la barra horizontal en la división, como se ve en </w:t>
      </w:r>
      <m:oMath>
        <m:r>
          <w:rPr>
            <w:rFonts w:ascii="Cambria Math" w:eastAsiaTheme="minorEastAsia" w:hAnsi="Cambria Math"/>
          </w:rPr>
          <m:t>x=(-b±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-4ac)/2a</m:t>
        </m:r>
      </m:oMath>
      <w:r w:rsidR="00C7519E">
        <w:rPr>
          <w:rFonts w:eastAsiaTheme="minorEastAsia"/>
        </w:rPr>
        <w:t>. L</w:t>
      </w:r>
      <w:r w:rsidR="00525F92">
        <w:rPr>
          <w:rFonts w:eastAsiaTheme="minorEastAsia"/>
        </w:rPr>
        <w:t>a</w:t>
      </w:r>
      <w:r w:rsidR="00C7519E">
        <w:rPr>
          <w:rFonts w:eastAsiaTheme="minorEastAsia"/>
        </w:rPr>
        <w:t xml:space="preserve">s soluciones de una ecuación </w:t>
      </w:r>
      <w:r w:rsidR="00525F92">
        <w:rPr>
          <w:rFonts w:eastAsiaTheme="minorEastAsia"/>
        </w:rPr>
        <w:t>de segundo</w:t>
      </w:r>
      <w:r w:rsidR="00C7519E">
        <w:rPr>
          <w:rFonts w:eastAsiaTheme="minorEastAsia"/>
        </w:rPr>
        <w:t xml:space="preserve"> grad</w:t>
      </w:r>
      <w:r w:rsidR="00525F92">
        <w:rPr>
          <w:rFonts w:eastAsiaTheme="minorEastAsia"/>
        </w:rPr>
        <w:t>o</w:t>
      </w:r>
      <w:r w:rsidR="00C7519E">
        <w:rPr>
          <w:rFonts w:eastAsiaTheme="minorEastAsia"/>
        </w:rPr>
        <w:t>, escrita de este último modo, no rompe el interlineado.</w:t>
      </w:r>
    </w:p>
    <w:p w:rsidR="00D14AC8" w:rsidRDefault="00D14AC8" w:rsidP="00D14AC8">
      <w:pPr>
        <w:pStyle w:val="Ttulo3"/>
      </w:pPr>
      <w:bookmarkStart w:id="49" w:name="_Toc449061298"/>
      <w:r>
        <w:t>Notación de unidades del Sistema Internacional SI</w:t>
      </w:r>
      <w:bookmarkEnd w:id="49"/>
    </w:p>
    <w:p w:rsidR="00D14AC8" w:rsidRPr="00D14AC8" w:rsidRDefault="00D14AC8" w:rsidP="00D26D52">
      <w:r>
        <w:t xml:space="preserve">Sea prolijo en la notación de las unidades del Sistema Internacional. Lea el capítulo 5 de </w:t>
      </w:r>
      <w:sdt>
        <w:sdtPr>
          <w:id w:val="-473761495"/>
          <w:citation/>
        </w:sdtPr>
        <w:sdtContent>
          <w:r>
            <w:fldChar w:fldCharType="begin"/>
          </w:r>
          <w:r w:rsidR="00FC20B0">
            <w:instrText xml:space="preserve">CITATION Ofi06 \l 13322 </w:instrText>
          </w:r>
          <w:r>
            <w:fldChar w:fldCharType="separate"/>
          </w:r>
          <w:r w:rsidR="00021413" w:rsidRPr="00021413">
            <w:rPr>
              <w:noProof/>
            </w:rPr>
            <w:t>[3]</w:t>
          </w:r>
          <w:r>
            <w:fldChar w:fldCharType="end"/>
          </w:r>
        </w:sdtContent>
      </w:sdt>
      <w:r>
        <w:t>.</w:t>
      </w:r>
    </w:p>
    <w:p w:rsidR="004274A6" w:rsidRDefault="004274A6" w:rsidP="004274A6">
      <w:pPr>
        <w:pStyle w:val="Ttulo3"/>
      </w:pPr>
      <w:bookmarkStart w:id="50" w:name="_Toc449061299"/>
      <w:r>
        <w:t>Recomendaciones para ecuaciones</w:t>
      </w:r>
      <w:bookmarkEnd w:id="50"/>
    </w:p>
    <w:p w:rsidR="004274A6" w:rsidRDefault="004274A6" w:rsidP="00D26D52">
      <w:r>
        <w:t>Para representar una multiplicación se debe utilizar el punto a media altura «•», ya que el asterisco «*» representa la convolución o el conjugado de un número si este es representado como un número complejo.</w:t>
      </w:r>
    </w:p>
    <w:p w:rsidR="004274A6" w:rsidRDefault="004274A6" w:rsidP="00D26D52">
      <w:r>
        <w:t>Los signos matemáticos (+ - • / =) sólo se usan entre números y entre símbolos, nunca entre los nombres de las unidades. Así se escribirá «m/s» o «metros por segundo» pero no «metros/segundo».</w:t>
      </w:r>
    </w:p>
    <w:p w:rsidR="004274A6" w:rsidRDefault="004274A6" w:rsidP="00D26D52">
      <w:r>
        <w:t xml:space="preserve">Cuando el signo matemático afecta a un solo número, ha de pegarse a él (–3, </w:t>
      </w:r>
      <w:r>
        <w:rPr>
          <w:rFonts w:ascii="Cambria" w:hAnsi="Cambria" w:cs="Cambria"/>
        </w:rPr>
        <w:t>Δ</w:t>
      </w:r>
      <w:r>
        <w:t>G, &lt;2, ±0.3).</w:t>
      </w:r>
    </w:p>
    <w:p w:rsidR="004274A6" w:rsidRDefault="004274A6" w:rsidP="00D26D52">
      <w:r>
        <w:t xml:space="preserve">La </w:t>
      </w:r>
      <w:r>
        <w:fldChar w:fldCharType="begin"/>
      </w:r>
      <w:r>
        <w:instrText xml:space="preserve"> REF _Ref433121344 \h </w:instrText>
      </w:r>
      <w:r>
        <w:fldChar w:fldCharType="separate"/>
      </w:r>
      <w:r w:rsidR="006D3770">
        <w:t xml:space="preserve">Tabla </w:t>
      </w:r>
      <w:r w:rsidR="006D3770">
        <w:rPr>
          <w:noProof/>
        </w:rPr>
        <w:t>1</w:t>
      </w:r>
      <w:r w:rsidR="006D3770">
        <w:noBreakHyphen/>
      </w:r>
      <w:r w:rsidR="006D3770">
        <w:rPr>
          <w:noProof/>
        </w:rPr>
        <w:t>4</w:t>
      </w:r>
      <w:r>
        <w:fldChar w:fldCharType="end"/>
      </w:r>
      <w:r>
        <w:t xml:space="preserve"> muestra algunos errores comunes que se suelen cometer</w:t>
      </w:r>
      <w:r w:rsidR="004B200C">
        <w:t xml:space="preserve"> a la hora de escribir ecuaciones</w:t>
      </w:r>
      <w:r>
        <w:t>.</w:t>
      </w:r>
    </w:p>
    <w:p w:rsidR="004274A6" w:rsidRDefault="004274A6" w:rsidP="004274A6">
      <w:pPr>
        <w:pStyle w:val="Descripcin"/>
        <w:keepNext/>
      </w:pPr>
      <w:bookmarkStart w:id="51" w:name="_Ref433121344"/>
      <w:r>
        <w:lastRenderedPageBreak/>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4</w:t>
      </w:r>
      <w:r w:rsidR="00FC0C7D">
        <w:fldChar w:fldCharType="end"/>
      </w:r>
      <w:bookmarkEnd w:id="51"/>
      <w:r>
        <w:t xml:space="preserve">: </w:t>
      </w:r>
      <w:bookmarkStart w:id="52" w:name="_Ref433121339"/>
      <w:r>
        <w:t>Errores comunes en ecuaciones</w:t>
      </w:r>
      <w:bookmarkEnd w:id="52"/>
    </w:p>
    <w:tbl>
      <w:tblPr>
        <w:tblStyle w:val="EIE"/>
        <w:tblW w:w="8408" w:type="dxa"/>
        <w:tblLook w:val="0620" w:firstRow="1" w:lastRow="0" w:firstColumn="0" w:lastColumn="0" w:noHBand="1" w:noVBand="1"/>
      </w:tblPr>
      <w:tblGrid>
        <w:gridCol w:w="1222"/>
        <w:gridCol w:w="1440"/>
        <w:gridCol w:w="5746"/>
      </w:tblGrid>
      <w:tr w:rsidR="004274A6" w:rsidRPr="001A5AED" w:rsidTr="00C11010">
        <w:trPr>
          <w:cnfStyle w:val="100000000000" w:firstRow="1" w:lastRow="0" w:firstColumn="0" w:lastColumn="0" w:oddVBand="0" w:evenVBand="0" w:oddHBand="0" w:evenHBand="0" w:firstRowFirstColumn="0" w:firstRowLastColumn="0" w:lastRowFirstColumn="0" w:lastRowLastColumn="0"/>
        </w:trPr>
        <w:tc>
          <w:tcPr>
            <w:tcW w:w="1222" w:type="dxa"/>
            <w:hideMark/>
          </w:tcPr>
          <w:p w:rsidR="004274A6" w:rsidRPr="001A5AED" w:rsidRDefault="004274A6" w:rsidP="00C11010">
            <w:pPr>
              <w:pStyle w:val="TablaNormal0"/>
              <w:rPr>
                <w:lang w:val="es-ES"/>
              </w:rPr>
            </w:pPr>
            <w:r w:rsidRPr="001A5AED">
              <w:rPr>
                <w:lang w:val="es-ES"/>
              </w:rPr>
              <w:t>Incorrecto</w:t>
            </w:r>
          </w:p>
        </w:tc>
        <w:tc>
          <w:tcPr>
            <w:tcW w:w="1440" w:type="dxa"/>
            <w:hideMark/>
          </w:tcPr>
          <w:p w:rsidR="004274A6" w:rsidRPr="001A5AED" w:rsidRDefault="004274A6" w:rsidP="00C11010">
            <w:pPr>
              <w:pStyle w:val="TablaNormal0"/>
              <w:rPr>
                <w:lang w:val="es-ES"/>
              </w:rPr>
            </w:pPr>
            <w:r w:rsidRPr="001A5AED">
              <w:rPr>
                <w:lang w:val="es-ES"/>
              </w:rPr>
              <w:t>Correcto</w:t>
            </w:r>
          </w:p>
        </w:tc>
        <w:tc>
          <w:tcPr>
            <w:tcW w:w="5746" w:type="dxa"/>
            <w:hideMark/>
          </w:tcPr>
          <w:p w:rsidR="004274A6" w:rsidRPr="001A5AED" w:rsidRDefault="004274A6" w:rsidP="00C11010">
            <w:pPr>
              <w:pStyle w:val="TablaNormal0"/>
              <w:rPr>
                <w:lang w:val="es-ES"/>
              </w:rPr>
            </w:pPr>
            <w:r w:rsidRPr="001A5AED">
              <w:rPr>
                <w:lang w:val="es-ES"/>
              </w:rPr>
              <w:t>Comentario</w:t>
            </w:r>
          </w:p>
        </w:tc>
      </w:tr>
      <w:tr w:rsidR="004274A6" w:rsidRPr="001A5AED" w:rsidTr="00C11010">
        <w:tc>
          <w:tcPr>
            <w:tcW w:w="1222" w:type="dxa"/>
            <w:hideMark/>
          </w:tcPr>
          <w:p w:rsidR="004274A6" w:rsidRPr="001A5AED" w:rsidRDefault="004274A6" w:rsidP="00C11010">
            <w:pPr>
              <w:pStyle w:val="TablaNormal0"/>
            </w:pPr>
            <w:r w:rsidRPr="001A5AED">
              <w:t>1·1</w:t>
            </w:r>
          </w:p>
        </w:tc>
        <w:tc>
          <w:tcPr>
            <w:tcW w:w="1440" w:type="dxa"/>
            <w:hideMark/>
          </w:tcPr>
          <w:p w:rsidR="004274A6" w:rsidRPr="001A5AED" w:rsidRDefault="004274A6" w:rsidP="00C11010">
            <w:pPr>
              <w:pStyle w:val="TablaNormal0"/>
            </w:pPr>
            <w:r w:rsidRPr="001A5AED">
              <w:t>1 · 1</w:t>
            </w:r>
          </w:p>
        </w:tc>
        <w:tc>
          <w:tcPr>
            <w:tcW w:w="5746" w:type="dxa"/>
            <w:hideMark/>
          </w:tcPr>
          <w:p w:rsidR="004274A6" w:rsidRPr="001A5AED" w:rsidRDefault="004274A6" w:rsidP="00C11010">
            <w:pPr>
              <w:pStyle w:val="TablaNormal0"/>
            </w:pPr>
            <w:r w:rsidRPr="001A5AED">
              <w:t>El signo«·» se separa con espacios</w:t>
            </w:r>
          </w:p>
        </w:tc>
      </w:tr>
      <w:tr w:rsidR="004274A6" w:rsidRPr="001A5AED" w:rsidTr="00C11010">
        <w:tc>
          <w:tcPr>
            <w:tcW w:w="1222" w:type="dxa"/>
            <w:hideMark/>
          </w:tcPr>
          <w:p w:rsidR="004274A6" w:rsidRPr="001A5AED" w:rsidRDefault="004274A6" w:rsidP="00C11010">
            <w:pPr>
              <w:pStyle w:val="TablaNormal0"/>
            </w:pPr>
            <w:r w:rsidRPr="001A5AED">
              <w:t>2,1.4,5</w:t>
            </w:r>
          </w:p>
        </w:tc>
        <w:tc>
          <w:tcPr>
            <w:tcW w:w="1440" w:type="dxa"/>
            <w:hideMark/>
          </w:tcPr>
          <w:p w:rsidR="004274A6" w:rsidRPr="001A5AED" w:rsidRDefault="004274A6" w:rsidP="00C11010">
            <w:pPr>
              <w:pStyle w:val="TablaNormal0"/>
            </w:pPr>
            <w:r w:rsidRPr="001A5AED">
              <w:t>2,1 · 4,5</w:t>
            </w:r>
          </w:p>
        </w:tc>
        <w:tc>
          <w:tcPr>
            <w:tcW w:w="5746" w:type="dxa"/>
            <w:hideMark/>
          </w:tcPr>
          <w:p w:rsidR="004274A6" w:rsidRPr="001A5AED" w:rsidRDefault="004274A6" w:rsidP="00C11010">
            <w:pPr>
              <w:pStyle w:val="TablaNormal0"/>
            </w:pPr>
            <w:r w:rsidRPr="001A5AED">
              <w:t>Es preferible usar el «·» y no el punto ortográfico «.» para indicar una multiplicación entre números. Además, el no dejar espacios convierte la expresión en casi ilegible</w:t>
            </w:r>
          </w:p>
        </w:tc>
      </w:tr>
      <w:tr w:rsidR="004274A6" w:rsidRPr="001A5AED" w:rsidTr="00C11010">
        <w:tc>
          <w:tcPr>
            <w:tcW w:w="1222" w:type="dxa"/>
            <w:hideMark/>
          </w:tcPr>
          <w:p w:rsidR="004274A6" w:rsidRPr="001A5AED" w:rsidRDefault="004274A6" w:rsidP="00C11010">
            <w:pPr>
              <w:pStyle w:val="TablaNormal0"/>
            </w:pPr>
            <w:r w:rsidRPr="001A5AED">
              <w:t>A * s</w:t>
            </w:r>
          </w:p>
        </w:tc>
        <w:tc>
          <w:tcPr>
            <w:tcW w:w="1440" w:type="dxa"/>
            <w:hideMark/>
          </w:tcPr>
          <w:p w:rsidR="004274A6" w:rsidRPr="001A5AED" w:rsidRDefault="004274A6" w:rsidP="00C11010">
            <w:pPr>
              <w:pStyle w:val="TablaNormal0"/>
            </w:pPr>
            <w:r w:rsidRPr="001A5AED">
              <w:t>A · s</w:t>
            </w:r>
            <w:r w:rsidRPr="001A5AED">
              <w:br/>
              <w:t>A s</w:t>
            </w:r>
            <w:r w:rsidRPr="001A5AED">
              <w:br/>
              <w:t>As</w:t>
            </w:r>
          </w:p>
        </w:tc>
        <w:tc>
          <w:tcPr>
            <w:tcW w:w="5746" w:type="dxa"/>
            <w:hideMark/>
          </w:tcPr>
          <w:p w:rsidR="004274A6" w:rsidRPr="001A5AED" w:rsidRDefault="004274A6" w:rsidP="00C11010">
            <w:pPr>
              <w:pStyle w:val="TablaNormal0"/>
            </w:pPr>
            <w:r w:rsidRPr="001A5AED">
              <w:t>Entre símbolos, el * es muy confuso y debe usarse el «·», o bien sustituirse por un espacio en blanco, o bien pegar los dos símbolos cuando no exista ambigüedad en su interpretación</w:t>
            </w:r>
          </w:p>
        </w:tc>
      </w:tr>
      <w:tr w:rsidR="004274A6" w:rsidRPr="001A5AED" w:rsidTr="00C11010">
        <w:tc>
          <w:tcPr>
            <w:tcW w:w="1222" w:type="dxa"/>
            <w:hideMark/>
          </w:tcPr>
          <w:p w:rsidR="004274A6" w:rsidRPr="001A5AED" w:rsidRDefault="004274A6" w:rsidP="00C11010">
            <w:pPr>
              <w:pStyle w:val="TablaNormal0"/>
            </w:pPr>
            <w:r w:rsidRPr="001A5AED">
              <w:t>2 : 3</w:t>
            </w:r>
          </w:p>
        </w:tc>
        <w:tc>
          <w:tcPr>
            <w:tcW w:w="1440" w:type="dxa"/>
            <w:hideMark/>
          </w:tcPr>
          <w:p w:rsidR="004274A6" w:rsidRPr="001A5AED" w:rsidRDefault="004274A6" w:rsidP="00C11010">
            <w:pPr>
              <w:pStyle w:val="TablaNormal0"/>
            </w:pPr>
            <w:r w:rsidRPr="001A5AED">
              <w:t>2/3</w:t>
            </w:r>
          </w:p>
        </w:tc>
        <w:tc>
          <w:tcPr>
            <w:tcW w:w="5746" w:type="dxa"/>
            <w:hideMark/>
          </w:tcPr>
          <w:p w:rsidR="004274A6" w:rsidRPr="001A5AED" w:rsidRDefault="004274A6" w:rsidP="00C11010">
            <w:pPr>
              <w:pStyle w:val="TablaNormal0"/>
            </w:pPr>
            <w:r w:rsidRPr="001A5AED">
              <w:t>Los dos puntos no son signo de división. La barra no se separa por espacios</w:t>
            </w:r>
          </w:p>
        </w:tc>
      </w:tr>
      <w:tr w:rsidR="004274A6" w:rsidRPr="001A5AED" w:rsidTr="00C11010">
        <w:tc>
          <w:tcPr>
            <w:tcW w:w="1222" w:type="dxa"/>
            <w:hideMark/>
          </w:tcPr>
          <w:p w:rsidR="004274A6" w:rsidRPr="001A5AED" w:rsidRDefault="004274A6" w:rsidP="00C11010">
            <w:pPr>
              <w:pStyle w:val="TablaNormal0"/>
            </w:pPr>
            <w:r w:rsidRPr="001A5AED">
              <w:t>m / s</w:t>
            </w:r>
          </w:p>
        </w:tc>
        <w:tc>
          <w:tcPr>
            <w:tcW w:w="1440" w:type="dxa"/>
            <w:hideMark/>
          </w:tcPr>
          <w:p w:rsidR="004274A6" w:rsidRPr="001A5AED" w:rsidRDefault="004274A6" w:rsidP="00C11010">
            <w:pPr>
              <w:pStyle w:val="TablaNormal0"/>
            </w:pPr>
            <w:r w:rsidRPr="001A5AED">
              <w:t>m/s</w:t>
            </w:r>
            <w:r w:rsidRPr="001A5AED">
              <w:br/>
              <w:t>m s</w:t>
            </w:r>
            <w:r w:rsidRPr="001A5AED">
              <w:rPr>
                <w:vertAlign w:val="superscript"/>
              </w:rPr>
              <w:t>-1</w:t>
            </w:r>
            <w:r w:rsidRPr="001A5AED">
              <w:br/>
              <w:t>m · s</w:t>
            </w:r>
            <w:r w:rsidRPr="001A5AED">
              <w:rPr>
                <w:vertAlign w:val="superscript"/>
              </w:rPr>
              <w:t>-1</w:t>
            </w:r>
          </w:p>
        </w:tc>
        <w:tc>
          <w:tcPr>
            <w:tcW w:w="5746" w:type="dxa"/>
            <w:hideMark/>
          </w:tcPr>
          <w:p w:rsidR="004274A6" w:rsidRPr="001A5AED" w:rsidRDefault="004274A6" w:rsidP="00C11010">
            <w:pPr>
              <w:pStyle w:val="TablaNormal0"/>
            </w:pPr>
            <w:r w:rsidRPr="001A5AED">
              <w:t>Entre símbolos los signos matemáticos no se separan por espacios</w:t>
            </w:r>
          </w:p>
        </w:tc>
      </w:tr>
      <w:tr w:rsidR="004274A6" w:rsidRPr="001A5AED" w:rsidTr="00C11010">
        <w:tc>
          <w:tcPr>
            <w:tcW w:w="1222" w:type="dxa"/>
            <w:hideMark/>
          </w:tcPr>
          <w:p w:rsidR="004274A6" w:rsidRPr="001A5AED" w:rsidRDefault="004274A6" w:rsidP="00C11010">
            <w:pPr>
              <w:pStyle w:val="TablaNormal0"/>
            </w:pPr>
            <w:r w:rsidRPr="00C25454">
              <w:rPr>
                <w:i/>
                <w:iCs/>
              </w:rPr>
              <w:t>v</w:t>
            </w:r>
            <w:r w:rsidRPr="001A5AED">
              <w:t>=e/t</w:t>
            </w:r>
          </w:p>
        </w:tc>
        <w:tc>
          <w:tcPr>
            <w:tcW w:w="1440" w:type="dxa"/>
            <w:hideMark/>
          </w:tcPr>
          <w:p w:rsidR="004274A6" w:rsidRPr="001A5AED" w:rsidRDefault="004274A6" w:rsidP="00C11010">
            <w:pPr>
              <w:pStyle w:val="TablaNormal0"/>
            </w:pPr>
            <w:r w:rsidRPr="00C25454">
              <w:rPr>
                <w:i/>
                <w:iCs/>
              </w:rPr>
              <w:t>v</w:t>
            </w:r>
            <w:r w:rsidRPr="001A5AED">
              <w:t xml:space="preserve"> = e / t</w:t>
            </w:r>
          </w:p>
        </w:tc>
        <w:tc>
          <w:tcPr>
            <w:tcW w:w="5746" w:type="dxa"/>
            <w:hideMark/>
          </w:tcPr>
          <w:p w:rsidR="004274A6" w:rsidRPr="001A5AED" w:rsidRDefault="004274A6" w:rsidP="00C11010">
            <w:pPr>
              <w:pStyle w:val="TablaNormal0"/>
            </w:pPr>
            <w:r w:rsidRPr="001A5AED">
              <w:t>Puesto que la operación se hace entre variables (no unidades), éstas se escriben en cursiva y los signos matemáticos se separan por espacios</w:t>
            </w:r>
          </w:p>
        </w:tc>
      </w:tr>
      <w:tr w:rsidR="004274A6" w:rsidRPr="001A5AED" w:rsidTr="00C11010">
        <w:tc>
          <w:tcPr>
            <w:tcW w:w="1222" w:type="dxa"/>
            <w:hideMark/>
          </w:tcPr>
          <w:p w:rsidR="004274A6" w:rsidRPr="001A5AED" w:rsidRDefault="004274A6" w:rsidP="00C11010">
            <w:pPr>
              <w:pStyle w:val="TablaNormal0"/>
            </w:pPr>
            <w:r w:rsidRPr="001A5AED">
              <w:t>mg/kg/día</w:t>
            </w:r>
          </w:p>
        </w:tc>
        <w:tc>
          <w:tcPr>
            <w:tcW w:w="1440" w:type="dxa"/>
            <w:hideMark/>
          </w:tcPr>
          <w:p w:rsidR="004274A6" w:rsidRPr="001A5AED" w:rsidRDefault="004274A6" w:rsidP="00C11010">
            <w:pPr>
              <w:pStyle w:val="TablaNormal0"/>
            </w:pPr>
            <w:r w:rsidRPr="001A5AED">
              <w:t>mg·kg</w:t>
            </w:r>
            <w:r w:rsidRPr="001A5AED">
              <w:rPr>
                <w:vertAlign w:val="superscript"/>
              </w:rPr>
              <w:t>-1</w:t>
            </w:r>
            <w:r w:rsidRPr="001A5AED">
              <w:t>·día</w:t>
            </w:r>
            <w:r w:rsidRPr="001A5AED">
              <w:rPr>
                <w:vertAlign w:val="superscript"/>
              </w:rPr>
              <w:t>-1</w:t>
            </w:r>
            <w:r w:rsidRPr="001A5AED">
              <w:br/>
              <w:t>mg/(kg·día)</w:t>
            </w:r>
          </w:p>
        </w:tc>
        <w:tc>
          <w:tcPr>
            <w:tcW w:w="5746" w:type="dxa"/>
            <w:hideMark/>
          </w:tcPr>
          <w:p w:rsidR="004274A6" w:rsidRPr="001A5AED" w:rsidRDefault="004274A6" w:rsidP="00C11010">
            <w:pPr>
              <w:pStyle w:val="TablaNormal0"/>
            </w:pPr>
            <w:r w:rsidRPr="001A5AED">
              <w:t>No debe usarse más de una barra oblicua como signo de división a menos que se elimine la ambigüedad con paréntesis o, preferiblemente, se usen exponentes. Sería matemáticamente correcto</w:t>
            </w:r>
            <w:r w:rsidRPr="001A5AED">
              <w:rPr>
                <w:rFonts w:ascii="Cambria" w:hAnsi="Cambria" w:cs="Cambria"/>
              </w:rPr>
              <w:t> </w:t>
            </w:r>
            <w:r w:rsidRPr="001A5AED">
              <w:rPr>
                <w:b/>
                <w:bCs/>
              </w:rPr>
              <w:t>(mg/kg)/día</w:t>
            </w:r>
            <w:r w:rsidRPr="001A5AED">
              <w:t>, pero contradice la recomendación de utilizar una única barra en una operación entre unidades</w:t>
            </w:r>
          </w:p>
        </w:tc>
      </w:tr>
    </w:tbl>
    <w:p w:rsidR="004274A6" w:rsidRDefault="004274A6" w:rsidP="00D26D52"/>
    <w:p w:rsidR="004274A6" w:rsidRDefault="004274A6" w:rsidP="004274A6">
      <w:pPr>
        <w:pStyle w:val="Ttulo2"/>
      </w:pPr>
      <w:bookmarkStart w:id="53" w:name="_Toc449061300"/>
      <w:r>
        <w:t>Código</w:t>
      </w:r>
      <w:r w:rsidR="008E1E1C">
        <w:t>/Listado</w:t>
      </w:r>
      <w:bookmarkEnd w:id="53"/>
    </w:p>
    <w:p w:rsidR="00427029" w:rsidRDefault="00427029" w:rsidP="00D26D52">
      <w:r>
        <w:t xml:space="preserve">Otro de los recursos que probablemente vaya a utilizar es el mostrar el código fuente de algún programa que haya generado. No ponga código si no lo va a explicar o si no hará referencia a él. </w:t>
      </w:r>
      <w:r w:rsidRPr="00060B62">
        <w:t>Si su código es demasiado largo,</w:t>
      </w:r>
      <w:r>
        <w:t xml:space="preserve"> solo incluya las partes más importantes, o</w:t>
      </w:r>
      <w:r w:rsidRPr="00060B62">
        <w:t xml:space="preserve"> considere</w:t>
      </w:r>
      <w:r>
        <w:t xml:space="preserve"> la opción de crear un apéndice para él o adjuntarlo en un CD O DVD.</w:t>
      </w:r>
    </w:p>
    <w:p w:rsidR="002E6ACC" w:rsidRPr="00413B04" w:rsidRDefault="004274A6" w:rsidP="00D26D52">
      <w:r w:rsidRPr="00413B04">
        <w:t>No hay una forma rápida de generar código en Word, por lo que se debe</w:t>
      </w:r>
      <w:r w:rsidR="00427029">
        <w:t>rá realizar esta tarea</w:t>
      </w:r>
      <w:r w:rsidRPr="00413B04">
        <w:t xml:space="preserve"> a mano. </w:t>
      </w:r>
      <w:r w:rsidR="00427029">
        <w:t>Básicamente, debe c</w:t>
      </w:r>
      <w:r w:rsidRPr="00413B04">
        <w:t>r</w:t>
      </w:r>
      <w:r w:rsidR="00427029">
        <w:t>ear una tabla con tres columnas, en</w:t>
      </w:r>
      <w:r w:rsidRPr="00413B04">
        <w:t xml:space="preserve"> donde la del centro </w:t>
      </w:r>
      <w:r w:rsidR="00427029">
        <w:t xml:space="preserve">tendrá </w:t>
      </w:r>
      <w:r w:rsidRPr="00413B04">
        <w:t>el mayor espacio horizontal.</w:t>
      </w:r>
      <w:r w:rsidR="00427029">
        <w:t xml:space="preserve"> A esta columna agréguele los bordes superior, inferior, izquierdo y derecho </w:t>
      </w:r>
      <w:r>
        <w:t>y</w:t>
      </w:r>
      <w:r w:rsidR="00427029">
        <w:t xml:space="preserve"> luego,</w:t>
      </w:r>
      <w:r w:rsidRPr="00413B04">
        <w:t xml:space="preserve"> </w:t>
      </w:r>
      <w:r>
        <w:t>p</w:t>
      </w:r>
      <w:r w:rsidR="00427029">
        <w:t>egue</w:t>
      </w:r>
      <w:r>
        <w:t xml:space="preserve"> o transcribir</w:t>
      </w:r>
      <w:r w:rsidRPr="00413B04">
        <w:t xml:space="preserve"> el código en esta</w:t>
      </w:r>
      <w:r>
        <w:t xml:space="preserve">. </w:t>
      </w:r>
      <w:r w:rsidRPr="00413B04">
        <w:t xml:space="preserve">Use el estilo código. </w:t>
      </w:r>
      <w:r w:rsidR="00427029">
        <w:t>Puede c</w:t>
      </w:r>
      <w:r w:rsidRPr="00413B04">
        <w:t>olorear las palabras claves del lenguaje si le parece necesario.</w:t>
      </w:r>
      <w:r w:rsidR="00255E9D">
        <w:t xml:space="preserve"> </w:t>
      </w:r>
      <w:r>
        <w:t>Si va a hacer referencia a alguna línea desde un párrafo, entonces es buena idea agregar los números de línea en la columna de la izquierda.</w:t>
      </w:r>
      <w:r w:rsidRPr="00413B04">
        <w:t xml:space="preserve"> </w:t>
      </w:r>
      <w:r>
        <w:t>Recuerde a</w:t>
      </w:r>
      <w:r w:rsidRPr="00413B04">
        <w:t>gregar un salto de línea luego de la tabla.</w:t>
      </w:r>
      <w:r w:rsidR="004B200C">
        <w:t xml:space="preserve"> Recuerde que también puede comentar el código directamente en él. </w:t>
      </w:r>
    </w:p>
    <w:p w:rsidR="00E75C62" w:rsidRDefault="00E75C62" w:rsidP="00E75C62">
      <w:pPr>
        <w:pStyle w:val="Descripcin"/>
        <w:keepNext/>
      </w:pPr>
      <w:r>
        <w:t xml:space="preserve">Listado </w:t>
      </w:r>
      <w:r w:rsidR="00D26D52">
        <w:fldChar w:fldCharType="begin"/>
      </w:r>
      <w:r w:rsidR="00D26D52">
        <w:instrText xml:space="preserve"> STYLEREF 1 \s </w:instrText>
      </w:r>
      <w:r w:rsidR="00D26D52">
        <w:fldChar w:fldCharType="separate"/>
      </w:r>
      <w:r w:rsidR="006D3770">
        <w:rPr>
          <w:noProof/>
        </w:rPr>
        <w:t>1</w:t>
      </w:r>
      <w:r w:rsidR="00D26D52">
        <w:fldChar w:fldCharType="end"/>
      </w:r>
      <w:r w:rsidR="00D26D52">
        <w:t>-</w:t>
      </w:r>
      <w:r w:rsidR="00D26D52">
        <w:fldChar w:fldCharType="begin"/>
      </w:r>
      <w:r w:rsidR="00D26D52">
        <w:instrText xml:space="preserve"> SEQ Listado \* ARABIC \s 1 </w:instrText>
      </w:r>
      <w:r w:rsidR="00D26D52">
        <w:fldChar w:fldCharType="separate"/>
      </w:r>
      <w:r w:rsidR="006D3770">
        <w:rPr>
          <w:noProof/>
        </w:rPr>
        <w:t>1</w:t>
      </w:r>
      <w:r w:rsidR="00D26D52">
        <w:fldChar w:fldCharType="end"/>
      </w:r>
      <w:r>
        <w:t>: Ejemplo de código</w:t>
      </w:r>
      <w:r w:rsidR="002129BD">
        <w:t xml:space="preserve"> coloreado en C</w:t>
      </w:r>
      <w:r>
        <w:t>.</w:t>
      </w:r>
    </w:p>
    <w:tbl>
      <w:tblPr>
        <w:tblStyle w:val="Tablaconcuadrcula"/>
        <w:tblW w:w="5000" w:type="pct"/>
        <w:tblLook w:val="04A0" w:firstRow="1" w:lastRow="0" w:firstColumn="1" w:lastColumn="0" w:noHBand="0" w:noVBand="1"/>
      </w:tblPr>
      <w:tblGrid>
        <w:gridCol w:w="870"/>
        <w:gridCol w:w="6962"/>
        <w:gridCol w:w="870"/>
      </w:tblGrid>
      <w:tr w:rsidR="004274A6" w:rsidRPr="00413B04" w:rsidTr="00C11010">
        <w:tc>
          <w:tcPr>
            <w:tcW w:w="500" w:type="pct"/>
            <w:tcBorders>
              <w:top w:val="nil"/>
              <w:left w:val="nil"/>
              <w:bottom w:val="nil"/>
              <w:right w:val="single" w:sz="4" w:space="0" w:color="auto"/>
            </w:tcBorders>
          </w:tcPr>
          <w:p w:rsidR="004274A6" w:rsidRPr="00413B04" w:rsidRDefault="004274A6" w:rsidP="005A2645">
            <w:pPr>
              <w:pStyle w:val="Cdigo"/>
              <w:jc w:val="right"/>
              <w:rPr>
                <w:lang w:val="es-CL"/>
              </w:rPr>
            </w:pPr>
            <w:r w:rsidRPr="00413B04">
              <w:rPr>
                <w:lang w:val="es-CL"/>
              </w:rPr>
              <w:t>1</w:t>
            </w:r>
          </w:p>
          <w:p w:rsidR="004274A6" w:rsidRPr="00413B04" w:rsidRDefault="004274A6" w:rsidP="005A2645">
            <w:pPr>
              <w:pStyle w:val="Cdigo"/>
              <w:jc w:val="right"/>
              <w:rPr>
                <w:lang w:val="es-CL"/>
              </w:rPr>
            </w:pPr>
            <w:r w:rsidRPr="00413B04">
              <w:rPr>
                <w:lang w:val="es-CL"/>
              </w:rPr>
              <w:t>2</w:t>
            </w:r>
          </w:p>
          <w:p w:rsidR="004274A6" w:rsidRPr="00413B04" w:rsidRDefault="004274A6" w:rsidP="005A2645">
            <w:pPr>
              <w:pStyle w:val="Cdigo"/>
              <w:jc w:val="right"/>
              <w:rPr>
                <w:lang w:val="es-CL"/>
              </w:rPr>
            </w:pPr>
            <w:r w:rsidRPr="00413B04">
              <w:rPr>
                <w:lang w:val="es-CL"/>
              </w:rPr>
              <w:t>3</w:t>
            </w:r>
          </w:p>
          <w:p w:rsidR="004274A6" w:rsidRPr="00413B04" w:rsidRDefault="004274A6" w:rsidP="005A2645">
            <w:pPr>
              <w:pStyle w:val="Cdigo"/>
              <w:jc w:val="right"/>
              <w:rPr>
                <w:lang w:val="es-CL"/>
              </w:rPr>
            </w:pPr>
            <w:r w:rsidRPr="00413B04">
              <w:rPr>
                <w:lang w:val="es-CL"/>
              </w:rPr>
              <w:t>4</w:t>
            </w:r>
          </w:p>
          <w:p w:rsidR="004274A6" w:rsidRPr="00413B04" w:rsidRDefault="004274A6" w:rsidP="005A2645">
            <w:pPr>
              <w:pStyle w:val="Cdigo"/>
              <w:jc w:val="right"/>
              <w:rPr>
                <w:lang w:val="es-CL"/>
              </w:rPr>
            </w:pPr>
            <w:r w:rsidRPr="00413B04">
              <w:rPr>
                <w:lang w:val="es-CL"/>
              </w:rPr>
              <w:t>5</w:t>
            </w:r>
          </w:p>
          <w:p w:rsidR="004274A6" w:rsidRPr="00413B04" w:rsidRDefault="004274A6" w:rsidP="005A2645">
            <w:pPr>
              <w:pStyle w:val="Cdigo"/>
              <w:jc w:val="right"/>
              <w:rPr>
                <w:lang w:val="es-CL"/>
              </w:rPr>
            </w:pPr>
            <w:r w:rsidRPr="00413B04">
              <w:rPr>
                <w:lang w:val="es-CL"/>
              </w:rPr>
              <w:t>6</w:t>
            </w:r>
          </w:p>
          <w:p w:rsidR="004274A6" w:rsidRPr="00413B04" w:rsidRDefault="004274A6" w:rsidP="005A2645">
            <w:pPr>
              <w:pStyle w:val="Cdigo"/>
              <w:jc w:val="right"/>
              <w:rPr>
                <w:lang w:val="es-CL"/>
              </w:rPr>
            </w:pPr>
            <w:r w:rsidRPr="00413B04">
              <w:rPr>
                <w:lang w:val="es-CL"/>
              </w:rPr>
              <w:t>7</w:t>
            </w:r>
          </w:p>
          <w:p w:rsidR="004274A6" w:rsidRPr="00413B04" w:rsidRDefault="004274A6" w:rsidP="005A2645">
            <w:pPr>
              <w:pStyle w:val="Cdigo"/>
              <w:jc w:val="right"/>
              <w:rPr>
                <w:lang w:val="es-CL"/>
              </w:rPr>
            </w:pPr>
            <w:r w:rsidRPr="00413B04">
              <w:rPr>
                <w:lang w:val="es-CL"/>
              </w:rPr>
              <w:lastRenderedPageBreak/>
              <w:t>8</w:t>
            </w:r>
          </w:p>
          <w:p w:rsidR="004274A6" w:rsidRPr="00413B04" w:rsidRDefault="004274A6" w:rsidP="005A2645">
            <w:pPr>
              <w:pStyle w:val="Cdigo"/>
              <w:jc w:val="right"/>
              <w:rPr>
                <w:lang w:val="es-CL"/>
              </w:rPr>
            </w:pPr>
            <w:r w:rsidRPr="00413B04">
              <w:rPr>
                <w:lang w:val="es-CL"/>
              </w:rPr>
              <w:t>9</w:t>
            </w:r>
          </w:p>
          <w:p w:rsidR="004274A6" w:rsidRPr="00413B04" w:rsidRDefault="004274A6" w:rsidP="005A2645">
            <w:pPr>
              <w:pStyle w:val="Cdigo"/>
              <w:jc w:val="right"/>
              <w:rPr>
                <w:lang w:val="es-CL"/>
              </w:rPr>
            </w:pPr>
            <w:r w:rsidRPr="00413B04">
              <w:rPr>
                <w:lang w:val="es-CL"/>
              </w:rPr>
              <w:t>10</w:t>
            </w:r>
          </w:p>
          <w:p w:rsidR="004274A6" w:rsidRPr="00413B04" w:rsidRDefault="004274A6" w:rsidP="005A2645">
            <w:pPr>
              <w:pStyle w:val="Cdigo"/>
              <w:jc w:val="right"/>
              <w:rPr>
                <w:lang w:val="es-CL"/>
              </w:rPr>
            </w:pPr>
            <w:r w:rsidRPr="00413B04">
              <w:rPr>
                <w:lang w:val="es-CL"/>
              </w:rPr>
              <w:t>11</w:t>
            </w:r>
          </w:p>
          <w:p w:rsidR="004274A6" w:rsidRPr="00413B04" w:rsidRDefault="004274A6" w:rsidP="005A2645">
            <w:pPr>
              <w:pStyle w:val="Cdigo"/>
              <w:jc w:val="right"/>
              <w:rPr>
                <w:lang w:val="es-CL"/>
              </w:rPr>
            </w:pPr>
            <w:r w:rsidRPr="00413B04">
              <w:rPr>
                <w:lang w:val="es-CL"/>
              </w:rPr>
              <w:t>12</w:t>
            </w:r>
          </w:p>
          <w:p w:rsidR="004274A6" w:rsidRPr="00413B04" w:rsidRDefault="004274A6" w:rsidP="005A2645">
            <w:pPr>
              <w:pStyle w:val="Cdigo"/>
              <w:jc w:val="right"/>
              <w:rPr>
                <w:lang w:val="es-CL"/>
              </w:rPr>
            </w:pPr>
            <w:r w:rsidRPr="00413B04">
              <w:rPr>
                <w:lang w:val="es-CL"/>
              </w:rPr>
              <w:t>13</w:t>
            </w:r>
          </w:p>
          <w:p w:rsidR="004274A6" w:rsidRPr="00413B04" w:rsidRDefault="004274A6" w:rsidP="005A2645">
            <w:pPr>
              <w:pStyle w:val="Cdigo"/>
              <w:jc w:val="right"/>
              <w:rPr>
                <w:lang w:val="es-CL"/>
              </w:rPr>
            </w:pPr>
            <w:r w:rsidRPr="00413B04">
              <w:rPr>
                <w:lang w:val="es-CL"/>
              </w:rPr>
              <w:t>14</w:t>
            </w:r>
          </w:p>
          <w:p w:rsidR="004274A6" w:rsidRPr="00413B04" w:rsidRDefault="004274A6" w:rsidP="005A2645">
            <w:pPr>
              <w:pStyle w:val="Cdigo"/>
              <w:jc w:val="right"/>
              <w:rPr>
                <w:lang w:val="es-CL"/>
              </w:rPr>
            </w:pPr>
            <w:r w:rsidRPr="00413B04">
              <w:rPr>
                <w:lang w:val="es-CL"/>
              </w:rPr>
              <w:t>15</w:t>
            </w:r>
          </w:p>
          <w:p w:rsidR="004274A6" w:rsidRPr="00413B04" w:rsidRDefault="004274A6" w:rsidP="005A2645">
            <w:pPr>
              <w:pStyle w:val="Cdigo"/>
              <w:jc w:val="right"/>
              <w:rPr>
                <w:lang w:val="es-CL"/>
              </w:rPr>
            </w:pPr>
            <w:r w:rsidRPr="00413B04">
              <w:rPr>
                <w:lang w:val="es-CL"/>
              </w:rPr>
              <w:t>16</w:t>
            </w:r>
          </w:p>
        </w:tc>
        <w:tc>
          <w:tcPr>
            <w:tcW w:w="4000" w:type="pct"/>
            <w:tcBorders>
              <w:left w:val="single" w:sz="4" w:space="0" w:color="auto"/>
              <w:right w:val="single" w:sz="4" w:space="0" w:color="auto"/>
            </w:tcBorders>
          </w:tcPr>
          <w:p w:rsidR="004274A6" w:rsidRPr="008F423F" w:rsidRDefault="004274A6" w:rsidP="00C11010">
            <w:pPr>
              <w:pStyle w:val="Cdigo"/>
            </w:pPr>
            <w:r w:rsidRPr="008F423F">
              <w:rPr>
                <w:color w:val="00B050"/>
              </w:rPr>
              <w:lastRenderedPageBreak/>
              <w:t xml:space="preserve">int </w:t>
            </w:r>
            <w:r w:rsidRPr="008F423F">
              <w:rPr>
                <w:color w:val="0070C0"/>
              </w:rPr>
              <w:t xml:space="preserve">main </w:t>
            </w:r>
            <w:r w:rsidRPr="008F423F">
              <w:t xml:space="preserve">( </w:t>
            </w:r>
            <w:r w:rsidRPr="008F423F">
              <w:rPr>
                <w:color w:val="00B050"/>
              </w:rPr>
              <w:t xml:space="preserve">int </w:t>
            </w:r>
            <w:r w:rsidRPr="008F423F">
              <w:rPr>
                <w:color w:val="0070C0"/>
              </w:rPr>
              <w:t xml:space="preserve">argc </w:t>
            </w:r>
            <w:r w:rsidRPr="008F423F">
              <w:t xml:space="preserve">, </w:t>
            </w:r>
            <w:r w:rsidRPr="008F423F">
              <w:rPr>
                <w:color w:val="00B050"/>
              </w:rPr>
              <w:t xml:space="preserve">char </w:t>
            </w:r>
            <w:r w:rsidRPr="008F423F">
              <w:t xml:space="preserve">* </w:t>
            </w:r>
            <w:r w:rsidRPr="008F423F">
              <w:rPr>
                <w:color w:val="0070C0"/>
              </w:rPr>
              <w:t xml:space="preserve">argv </w:t>
            </w:r>
            <w:r w:rsidRPr="008F423F">
              <w:t>[])</w:t>
            </w:r>
          </w:p>
          <w:p w:rsidR="004274A6" w:rsidRPr="006D3770" w:rsidRDefault="004274A6" w:rsidP="00C11010">
            <w:pPr>
              <w:pStyle w:val="Cdigo"/>
              <w:rPr>
                <w:lang w:val="es-CL"/>
              </w:rPr>
            </w:pPr>
            <w:r w:rsidRPr="006D3770">
              <w:rPr>
                <w:lang w:val="es-CL"/>
              </w:rPr>
              <w:t>{</w:t>
            </w:r>
          </w:p>
          <w:p w:rsidR="004274A6" w:rsidRPr="006D3770" w:rsidRDefault="004274A6" w:rsidP="00C11010">
            <w:pPr>
              <w:pStyle w:val="Cdigo"/>
              <w:rPr>
                <w:lang w:val="es-CL"/>
              </w:rPr>
            </w:pPr>
            <w:r w:rsidRPr="006D3770">
              <w:rPr>
                <w:color w:val="00B050"/>
                <w:lang w:val="es-CL"/>
              </w:rPr>
              <w:t xml:space="preserve">int </w:t>
            </w:r>
            <w:r w:rsidRPr="006D3770">
              <w:rPr>
                <w:color w:val="0070C0"/>
                <w:lang w:val="es-CL"/>
              </w:rPr>
              <w:t xml:space="preserve">retval </w:t>
            </w:r>
            <w:r w:rsidRPr="006D3770">
              <w:rPr>
                <w:lang w:val="es-CL"/>
              </w:rPr>
              <w:t>;</w:t>
            </w:r>
          </w:p>
          <w:p w:rsidR="004274A6" w:rsidRPr="006D3770" w:rsidRDefault="004274A6" w:rsidP="00C11010">
            <w:pPr>
              <w:pStyle w:val="Cdigo"/>
              <w:rPr>
                <w:lang w:val="es-CL"/>
              </w:rPr>
            </w:pPr>
            <w:r w:rsidRPr="006D3770">
              <w:rPr>
                <w:color w:val="00B050"/>
                <w:lang w:val="es-CL"/>
              </w:rPr>
              <w:t xml:space="preserve">char </w:t>
            </w:r>
            <w:r w:rsidRPr="006D3770">
              <w:rPr>
                <w:lang w:val="es-CL"/>
              </w:rPr>
              <w:t>no_</w:t>
            </w:r>
            <w:r w:rsidRPr="006D3770">
              <w:rPr>
                <w:color w:val="0070C0"/>
                <w:lang w:val="es-CL"/>
              </w:rPr>
              <w:t xml:space="preserve">usado </w:t>
            </w:r>
            <w:r w:rsidRPr="006D3770">
              <w:rPr>
                <w:lang w:val="es-CL"/>
              </w:rPr>
              <w:t>[100];</w:t>
            </w:r>
          </w:p>
          <w:p w:rsidR="004274A6" w:rsidRPr="008F423F" w:rsidRDefault="004274A6" w:rsidP="00C11010">
            <w:pPr>
              <w:pStyle w:val="Cdigo"/>
            </w:pPr>
            <w:r w:rsidRPr="008F423F">
              <w:t xml:space="preserve">if ( </w:t>
            </w:r>
            <w:r w:rsidRPr="008F423F">
              <w:rPr>
                <w:color w:val="0070C0"/>
              </w:rPr>
              <w:t xml:space="preserve">argc </w:t>
            </w:r>
            <w:r w:rsidRPr="008F423F">
              <w:t>== 1) {</w:t>
            </w:r>
          </w:p>
          <w:p w:rsidR="004274A6" w:rsidRPr="008F423F" w:rsidRDefault="004274A6" w:rsidP="00C11010">
            <w:pPr>
              <w:pStyle w:val="Cdigo"/>
              <w:ind w:firstLine="720"/>
            </w:pPr>
            <w:r w:rsidRPr="008F423F">
              <w:rPr>
                <w:color w:val="0070C0"/>
              </w:rPr>
              <w:t xml:space="preserve">printf </w:t>
            </w:r>
            <w:r w:rsidRPr="008F423F">
              <w:t xml:space="preserve">( </w:t>
            </w:r>
            <w:r w:rsidRPr="008F423F">
              <w:rPr>
                <w:color w:val="FF0000"/>
              </w:rPr>
              <w:t xml:space="preserve">" Uso : %s EXPRESION ...\ n " </w:t>
            </w:r>
            <w:r w:rsidRPr="008F423F">
              <w:t xml:space="preserve">, </w:t>
            </w:r>
            <w:r w:rsidRPr="008F423F">
              <w:rPr>
                <w:color w:val="0070C0"/>
              </w:rPr>
              <w:t xml:space="preserve">argv </w:t>
            </w:r>
            <w:r w:rsidRPr="008F423F">
              <w:t>[0]) ;</w:t>
            </w:r>
          </w:p>
          <w:p w:rsidR="004274A6" w:rsidRPr="006D3770" w:rsidRDefault="004274A6" w:rsidP="00C11010">
            <w:pPr>
              <w:pStyle w:val="Cdigo"/>
              <w:ind w:firstLine="720"/>
              <w:rPr>
                <w:lang w:val="es-CL"/>
              </w:rPr>
            </w:pPr>
            <w:r w:rsidRPr="006D3770">
              <w:rPr>
                <w:color w:val="00B050"/>
                <w:lang w:val="es-CL"/>
              </w:rPr>
              <w:t xml:space="preserve">return </w:t>
            </w:r>
            <w:r w:rsidRPr="006D3770">
              <w:rPr>
                <w:lang w:val="es-CL"/>
              </w:rPr>
              <w:t>1;</w:t>
            </w:r>
          </w:p>
          <w:p w:rsidR="004274A6" w:rsidRPr="00413B04" w:rsidRDefault="004274A6" w:rsidP="00C11010">
            <w:pPr>
              <w:pStyle w:val="Cdigo"/>
              <w:rPr>
                <w:lang w:val="es-CL"/>
              </w:rPr>
            </w:pPr>
            <w:r w:rsidRPr="00413B04">
              <w:rPr>
                <w:lang w:val="es-CL"/>
              </w:rPr>
              <w:lastRenderedPageBreak/>
              <w:t>}</w:t>
            </w:r>
          </w:p>
          <w:p w:rsidR="004274A6" w:rsidRPr="00413B04" w:rsidRDefault="004274A6" w:rsidP="00C11010">
            <w:pPr>
              <w:pStyle w:val="Cdigo"/>
              <w:rPr>
                <w:lang w:val="es-CL"/>
              </w:rPr>
            </w:pPr>
            <w:r w:rsidRPr="00413B04">
              <w:rPr>
                <w:color w:val="0070C0"/>
                <w:lang w:val="es-CL"/>
              </w:rPr>
              <w:t xml:space="preserve">retval </w:t>
            </w:r>
            <w:r w:rsidRPr="00413B04">
              <w:rPr>
                <w:lang w:val="es-CL"/>
              </w:rPr>
              <w:t xml:space="preserve">= </w:t>
            </w:r>
            <w:r w:rsidRPr="00413B04">
              <w:rPr>
                <w:color w:val="0070C0"/>
                <w:lang w:val="es-CL"/>
              </w:rPr>
              <w:t>__BNF_str_io_parser</w:t>
            </w:r>
            <w:r w:rsidRPr="00413B04">
              <w:rPr>
                <w:lang w:val="es-CL"/>
              </w:rPr>
              <w:t>(</w:t>
            </w:r>
            <w:r w:rsidRPr="00413B04">
              <w:rPr>
                <w:color w:val="0070C0"/>
                <w:lang w:val="es-CL"/>
              </w:rPr>
              <w:t>argv</w:t>
            </w:r>
            <w:r w:rsidRPr="00413B04">
              <w:rPr>
                <w:lang w:val="es-CL"/>
              </w:rPr>
              <w:t xml:space="preserve">[1], </w:t>
            </w:r>
            <w:r w:rsidRPr="00413B04">
              <w:rPr>
                <w:color w:val="0070C0"/>
                <w:lang w:val="es-CL"/>
              </w:rPr>
              <w:t>no_usado</w:t>
            </w:r>
            <w:r w:rsidRPr="00413B04">
              <w:rPr>
                <w:lang w:val="es-CL"/>
              </w:rPr>
              <w:t xml:space="preserve">, </w:t>
            </w:r>
            <w:r w:rsidRPr="00413B04">
              <w:rPr>
                <w:color w:val="0070C0"/>
                <w:lang w:val="es-CL"/>
              </w:rPr>
              <w:t>expresion</w:t>
            </w:r>
            <w:r w:rsidRPr="00413B04">
              <w:rPr>
                <w:lang w:val="es-CL"/>
              </w:rPr>
              <w:t>) ;</w:t>
            </w:r>
          </w:p>
          <w:p w:rsidR="004274A6" w:rsidRPr="00413B04" w:rsidRDefault="004274A6" w:rsidP="00C11010">
            <w:pPr>
              <w:pStyle w:val="Cdigo"/>
              <w:rPr>
                <w:lang w:val="es-CL"/>
              </w:rPr>
            </w:pPr>
            <w:r w:rsidRPr="00413B04">
              <w:rPr>
                <w:lang w:val="es-CL"/>
              </w:rPr>
              <w:t xml:space="preserve">if ( </w:t>
            </w:r>
            <w:r w:rsidRPr="00413B04">
              <w:rPr>
                <w:color w:val="0070C0"/>
                <w:lang w:val="es-CL"/>
              </w:rPr>
              <w:t xml:space="preserve">retval </w:t>
            </w:r>
            <w:r w:rsidRPr="00413B04">
              <w:rPr>
                <w:lang w:val="es-CL"/>
              </w:rPr>
              <w:t>== 0) {</w:t>
            </w:r>
          </w:p>
          <w:p w:rsidR="004274A6" w:rsidRPr="00413B04" w:rsidRDefault="004274A6" w:rsidP="00C11010">
            <w:pPr>
              <w:pStyle w:val="Cdigo"/>
              <w:ind w:firstLine="720"/>
              <w:rPr>
                <w:lang w:val="es-CL"/>
              </w:rPr>
            </w:pPr>
            <w:r w:rsidRPr="00413B04">
              <w:rPr>
                <w:color w:val="0070C0"/>
                <w:lang w:val="es-CL"/>
              </w:rPr>
              <w:t xml:space="preserve">calcular </w:t>
            </w:r>
            <w:r w:rsidRPr="00413B04">
              <w:rPr>
                <w:lang w:val="es-CL"/>
              </w:rPr>
              <w:t>() ;</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color w:val="00B050"/>
                <w:lang w:val="es-CL"/>
              </w:rPr>
            </w:pPr>
            <w:r w:rsidRPr="00413B04">
              <w:rPr>
                <w:color w:val="00B050"/>
                <w:lang w:val="es-CL"/>
              </w:rPr>
              <w:t>else</w:t>
            </w:r>
          </w:p>
          <w:p w:rsidR="004274A6" w:rsidRPr="00413B04" w:rsidRDefault="004274A6" w:rsidP="00C11010">
            <w:pPr>
              <w:pStyle w:val="Cdigo"/>
              <w:ind w:firstLine="720"/>
              <w:rPr>
                <w:lang w:val="es-CL"/>
              </w:rPr>
            </w:pPr>
            <w:r w:rsidRPr="00413B04">
              <w:rPr>
                <w:color w:val="0070C0"/>
                <w:lang w:val="es-CL"/>
              </w:rPr>
              <w:t xml:space="preserve">printf </w:t>
            </w:r>
            <w:r w:rsidRPr="00413B04">
              <w:rPr>
                <w:lang w:val="es-CL"/>
              </w:rPr>
              <w:t xml:space="preserve">( </w:t>
            </w:r>
            <w:r w:rsidRPr="00413B04">
              <w:rPr>
                <w:color w:val="FF0000"/>
                <w:lang w:val="es-CL"/>
              </w:rPr>
              <w:t xml:space="preserve">" Error de sintaxis en </w:t>
            </w:r>
            <w:r w:rsidR="00514611">
              <w:rPr>
                <w:color w:val="FF0000"/>
                <w:lang w:val="es-CL"/>
              </w:rPr>
              <w:t>expresion</w:t>
            </w:r>
            <w:r w:rsidRPr="00413B04">
              <w:rPr>
                <w:color w:val="FF0000"/>
                <w:lang w:val="es-CL"/>
              </w:rPr>
              <w:t xml:space="preserve">: %s \ n " </w:t>
            </w:r>
            <w:r w:rsidRPr="00413B04">
              <w:rPr>
                <w:lang w:val="es-CL"/>
              </w:rPr>
              <w:t xml:space="preserve">, </w:t>
            </w:r>
            <w:r w:rsidRPr="00413B04">
              <w:rPr>
                <w:color w:val="0070C0"/>
                <w:lang w:val="es-CL"/>
              </w:rPr>
              <w:t xml:space="preserve">argv </w:t>
            </w:r>
            <w:r w:rsidRPr="00413B04">
              <w:rPr>
                <w:lang w:val="es-CL"/>
              </w:rPr>
              <w:t>[1]);</w:t>
            </w:r>
          </w:p>
          <w:p w:rsidR="004274A6" w:rsidRPr="00413B04" w:rsidRDefault="004274A6" w:rsidP="00C11010">
            <w:pPr>
              <w:pStyle w:val="Cdigo"/>
              <w:rPr>
                <w:lang w:val="es-CL"/>
              </w:rPr>
            </w:pPr>
            <w:r w:rsidRPr="00413B04">
              <w:rPr>
                <w:color w:val="00B050"/>
                <w:lang w:val="es-CL"/>
              </w:rPr>
              <w:t xml:space="preserve">return </w:t>
            </w:r>
            <w:r w:rsidRPr="00413B04">
              <w:rPr>
                <w:lang w:val="es-CL"/>
              </w:rPr>
              <w:t>0;</w:t>
            </w:r>
          </w:p>
          <w:p w:rsidR="004274A6" w:rsidRPr="00413B04" w:rsidRDefault="004274A6" w:rsidP="00C11010">
            <w:pPr>
              <w:pStyle w:val="Cdigo"/>
              <w:rPr>
                <w:lang w:val="es-CL"/>
              </w:rPr>
            </w:pPr>
            <w:r w:rsidRPr="00413B04">
              <w:rPr>
                <w:lang w:val="es-CL"/>
              </w:rPr>
              <w:t>}</w:t>
            </w:r>
          </w:p>
        </w:tc>
        <w:tc>
          <w:tcPr>
            <w:tcW w:w="500" w:type="pct"/>
            <w:tcBorders>
              <w:top w:val="nil"/>
              <w:left w:val="single" w:sz="4" w:space="0" w:color="auto"/>
              <w:bottom w:val="nil"/>
              <w:right w:val="nil"/>
            </w:tcBorders>
          </w:tcPr>
          <w:p w:rsidR="004274A6" w:rsidRPr="00413B04" w:rsidRDefault="004274A6" w:rsidP="00C11010">
            <w:pPr>
              <w:pStyle w:val="Cdigo"/>
              <w:rPr>
                <w:lang w:val="es-CL"/>
              </w:rPr>
            </w:pPr>
          </w:p>
        </w:tc>
      </w:tr>
    </w:tbl>
    <w:p w:rsidR="00C4591E" w:rsidRDefault="00C4591E" w:rsidP="00C4591E">
      <w:pPr>
        <w:pStyle w:val="Descripcin"/>
      </w:pPr>
    </w:p>
    <w:p w:rsidR="004274A6" w:rsidRPr="00413B04" w:rsidRDefault="0087183A" w:rsidP="0087183A">
      <w:pPr>
        <w:pStyle w:val="Ttulo2"/>
      </w:pPr>
      <w:bookmarkStart w:id="54" w:name="_Toc449061301"/>
      <w:r>
        <w:t>L</w:t>
      </w:r>
      <w:r w:rsidR="004274A6">
        <w:t>istas y</w:t>
      </w:r>
      <w:r w:rsidR="004274A6" w:rsidRPr="00413B04">
        <w:t xml:space="preserve"> enumeraciones</w:t>
      </w:r>
      <w:bookmarkEnd w:id="54"/>
    </w:p>
    <w:p w:rsidR="004274A6" w:rsidRPr="00B174DA" w:rsidRDefault="004274A6" w:rsidP="00D26D52">
      <w:pPr>
        <w:rPr>
          <w:lang w:val="fr-FR"/>
        </w:rPr>
      </w:pPr>
      <w:r w:rsidRPr="006D3770">
        <w:rPr>
          <w:lang w:val="en-US"/>
        </w:rPr>
        <w:t xml:space="preserve">Nam dui ligula, fringilla a, euismod sodales, sollicitudin vel, wisi. Morbi auctor lorem non justo. Nam lacus libero, pretium at, lobortis vitae, ultricies </w:t>
      </w:r>
      <w:proofErr w:type="gramStart"/>
      <w:r w:rsidRPr="006D3770">
        <w:rPr>
          <w:lang w:val="en-US"/>
        </w:rPr>
        <w:t>et</w:t>
      </w:r>
      <w:proofErr w:type="gramEnd"/>
      <w:r w:rsidRPr="006D3770">
        <w:rPr>
          <w:lang w:val="en-US"/>
        </w:rPr>
        <w:t xml:space="preserve">, tellus. Donec aliquet, tortor sed accumsan bibendum, erat ligula aliquet magna, vitae ornare odio metus a mi. </w:t>
      </w:r>
      <w:r w:rsidRPr="00B174DA">
        <w:rPr>
          <w:lang w:val="fr-FR"/>
        </w:rPr>
        <w:t xml:space="preserve">Morbi ac orci </w:t>
      </w:r>
      <w:proofErr w:type="gramStart"/>
      <w:r w:rsidRPr="00B174DA">
        <w:rPr>
          <w:lang w:val="fr-FR"/>
        </w:rPr>
        <w:t>et</w:t>
      </w:r>
      <w:proofErr w:type="gramEnd"/>
      <w:r w:rsidRPr="00B174DA">
        <w:rPr>
          <w:lang w:val="fr-FR"/>
        </w:rPr>
        <w:t xml:space="preserve"> nisl hendrerit mollis. Suspendisse ut massa. Cras nec ante. Pellentesque a nulla. Cum sociis natoque penatibus et magnis dis parturient montes, nascetur ridiculus mus. Aliquam tincidunt urna. Nulla ullamcorper vestibulum turpis. Pellentesque cursus luctus mauris.</w:t>
      </w:r>
    </w:p>
    <w:p w:rsidR="004274A6" w:rsidRDefault="004274A6" w:rsidP="00D26D52">
      <w:r w:rsidRPr="00413B04">
        <w:t>Listas:</w:t>
      </w:r>
    </w:p>
    <w:p w:rsidR="00CC506C" w:rsidRDefault="00CC506C" w:rsidP="00CC506C">
      <w:pPr>
        <w:pStyle w:val="Prrafodelista"/>
        <w:numPr>
          <w:ilvl w:val="0"/>
          <w:numId w:val="30"/>
        </w:numPr>
      </w:pPr>
      <w:r>
        <w:t>Ítem 1</w:t>
      </w:r>
    </w:p>
    <w:p w:rsidR="00CC506C" w:rsidRDefault="00CC506C" w:rsidP="00CC506C">
      <w:pPr>
        <w:pStyle w:val="Prrafodelista"/>
        <w:numPr>
          <w:ilvl w:val="1"/>
          <w:numId w:val="30"/>
        </w:numPr>
      </w:pPr>
      <w:r>
        <w:t>Ítem 1 anidado</w:t>
      </w:r>
    </w:p>
    <w:p w:rsidR="00CC506C" w:rsidRDefault="00CC506C" w:rsidP="00CC506C">
      <w:pPr>
        <w:pStyle w:val="Prrafodelista"/>
        <w:numPr>
          <w:ilvl w:val="1"/>
          <w:numId w:val="30"/>
        </w:numPr>
      </w:pPr>
      <w:r>
        <w:t>Ítem 2 anidado</w:t>
      </w:r>
    </w:p>
    <w:p w:rsidR="00CC506C" w:rsidRDefault="00CC506C" w:rsidP="00CC506C">
      <w:pPr>
        <w:pStyle w:val="Prrafodelista"/>
        <w:numPr>
          <w:ilvl w:val="2"/>
          <w:numId w:val="30"/>
        </w:numPr>
      </w:pPr>
      <w:r>
        <w:t>Ítem 1 doblemente anidado</w:t>
      </w:r>
    </w:p>
    <w:p w:rsidR="00CC506C" w:rsidRDefault="00CC506C" w:rsidP="00CC506C">
      <w:pPr>
        <w:pStyle w:val="Prrafodelista"/>
        <w:numPr>
          <w:ilvl w:val="2"/>
          <w:numId w:val="30"/>
        </w:numPr>
      </w:pPr>
      <w:r>
        <w:t>Ítem 2 doblemente anidado</w:t>
      </w:r>
    </w:p>
    <w:p w:rsidR="00CC506C" w:rsidRDefault="00CC506C" w:rsidP="00CC506C">
      <w:pPr>
        <w:pStyle w:val="Prrafodelista"/>
        <w:numPr>
          <w:ilvl w:val="0"/>
          <w:numId w:val="30"/>
        </w:numPr>
      </w:pPr>
      <w:r>
        <w:t>Ítem 2</w:t>
      </w:r>
    </w:p>
    <w:p w:rsidR="00CC506C" w:rsidRDefault="00CC506C" w:rsidP="00CC506C">
      <w:pPr>
        <w:pStyle w:val="Prrafodelista"/>
        <w:numPr>
          <w:ilvl w:val="0"/>
          <w:numId w:val="30"/>
        </w:numPr>
      </w:pPr>
      <w:r>
        <w:t>Ítem 3</w:t>
      </w:r>
    </w:p>
    <w:p w:rsidR="004274A6" w:rsidRDefault="004274A6" w:rsidP="00D26D52">
      <w:r w:rsidRPr="00413B04">
        <w:t>Lista con párrafo:</w:t>
      </w:r>
    </w:p>
    <w:p w:rsidR="00CC506C" w:rsidRDefault="00CC506C" w:rsidP="00CC506C">
      <w:pPr>
        <w:pStyle w:val="Prrafodelista"/>
        <w:numPr>
          <w:ilvl w:val="0"/>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1"/>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2"/>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4274A6" w:rsidP="00D26D52">
      <w:r w:rsidRPr="00413B04">
        <w:t>Enumeración</w:t>
      </w:r>
      <w:r w:rsidR="00AD689B">
        <w:t xml:space="preserve"> de lista</w:t>
      </w:r>
      <w:r w:rsidRPr="00413B04">
        <w:t>:</w:t>
      </w:r>
      <w:r w:rsidR="00327898">
        <w:t xml:space="preserve"> </w:t>
      </w:r>
    </w:p>
    <w:p w:rsidR="0033495D" w:rsidRDefault="00327898" w:rsidP="00CC506C">
      <w:pPr>
        <w:pStyle w:val="Prrafodelista"/>
        <w:numPr>
          <w:ilvl w:val="0"/>
          <w:numId w:val="32"/>
        </w:numPr>
      </w:pPr>
      <w:r>
        <w:t>Item 1</w:t>
      </w:r>
    </w:p>
    <w:p w:rsidR="00CC506C" w:rsidRDefault="00CC506C" w:rsidP="00CC506C">
      <w:pPr>
        <w:pStyle w:val="Prrafodelista"/>
        <w:numPr>
          <w:ilvl w:val="1"/>
          <w:numId w:val="32"/>
        </w:numPr>
      </w:pPr>
      <w:r>
        <w:t>Item 1 anidado</w:t>
      </w:r>
    </w:p>
    <w:p w:rsidR="00CC506C" w:rsidRDefault="00CC506C" w:rsidP="00CC506C">
      <w:pPr>
        <w:pStyle w:val="Prrafodelista"/>
        <w:numPr>
          <w:ilvl w:val="1"/>
          <w:numId w:val="32"/>
        </w:numPr>
      </w:pPr>
      <w:r>
        <w:t>Ítem 2 anidado</w:t>
      </w:r>
    </w:p>
    <w:p w:rsidR="00CC506C" w:rsidRDefault="00CC506C" w:rsidP="00CC506C">
      <w:pPr>
        <w:pStyle w:val="Prrafodelista"/>
        <w:numPr>
          <w:ilvl w:val="1"/>
          <w:numId w:val="32"/>
        </w:numPr>
      </w:pPr>
      <w:r>
        <w:t>Ítem 3 anidado</w:t>
      </w:r>
    </w:p>
    <w:p w:rsidR="00CC506C" w:rsidRDefault="00CC506C" w:rsidP="00CC506C">
      <w:pPr>
        <w:pStyle w:val="Prrafodelista"/>
        <w:numPr>
          <w:ilvl w:val="2"/>
          <w:numId w:val="32"/>
        </w:numPr>
      </w:pPr>
      <w:r>
        <w:lastRenderedPageBreak/>
        <w:t>Ítem 1 doblemente anidado</w:t>
      </w:r>
    </w:p>
    <w:p w:rsidR="00CC506C" w:rsidRDefault="00CC506C" w:rsidP="00CC506C">
      <w:pPr>
        <w:pStyle w:val="Prrafodelista"/>
        <w:numPr>
          <w:ilvl w:val="2"/>
          <w:numId w:val="32"/>
        </w:numPr>
      </w:pPr>
      <w:r>
        <w:t>Ítem 2 doblemente anidado</w:t>
      </w:r>
    </w:p>
    <w:p w:rsidR="00CC506C" w:rsidRDefault="00CC506C" w:rsidP="00CC506C">
      <w:pPr>
        <w:pStyle w:val="Prrafodelista"/>
        <w:numPr>
          <w:ilvl w:val="0"/>
          <w:numId w:val="32"/>
        </w:numPr>
      </w:pPr>
      <w:r>
        <w:t>Item 2</w:t>
      </w:r>
    </w:p>
    <w:p w:rsidR="00CC506C" w:rsidRDefault="00CC506C" w:rsidP="00CC506C">
      <w:pPr>
        <w:pStyle w:val="Prrafodelista"/>
        <w:numPr>
          <w:ilvl w:val="0"/>
          <w:numId w:val="32"/>
        </w:numPr>
      </w:pPr>
      <w:r>
        <w:t>Item 3</w:t>
      </w:r>
    </w:p>
    <w:p w:rsidR="004274A6" w:rsidRPr="00413B04" w:rsidRDefault="004274A6" w:rsidP="00D26D52">
      <w:r w:rsidRPr="00413B04">
        <w:t>Enumeración</w:t>
      </w:r>
      <w:r w:rsidR="00AD689B">
        <w:t xml:space="preserve"> de la lista</w:t>
      </w:r>
      <w:r w:rsidRPr="00413B04">
        <w:t xml:space="preserve"> con párrafos:</w:t>
      </w:r>
    </w:p>
    <w:p w:rsidR="004274A6" w:rsidRPr="00413B04" w:rsidRDefault="004274A6" w:rsidP="00CC506C">
      <w:pPr>
        <w:pStyle w:val="Prrafodelista"/>
        <w:numPr>
          <w:ilvl w:val="0"/>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Default="004274A6" w:rsidP="00487D89">
      <w:pPr>
        <w:pStyle w:val="Prrafodelista"/>
        <w:numPr>
          <w:ilvl w:val="0"/>
          <w:numId w:val="33"/>
        </w:numPr>
      </w:pPr>
      <w:r w:rsidRPr="00413B04">
        <w:t>afw awf awf awf aw fa fawf awf awf aw faw faw faw faw fawfaw faw faw faw faw faw faw fawf aw faw faw faw faw faw faw faw faw fawf awf awf aw faw faw faw faw faw faw faw faw fa.</w:t>
      </w:r>
      <w:r w:rsidR="00255E9D">
        <w:t xml:space="preserve"> </w:t>
      </w:r>
    </w:p>
    <w:p w:rsidR="00DB5C4F" w:rsidRDefault="00DB5C4F" w:rsidP="00DB5C4F">
      <w:pPr>
        <w:pStyle w:val="Ttulo2"/>
      </w:pPr>
      <w:bookmarkStart w:id="55" w:name="_Toc449061302"/>
      <w:r>
        <w:t>Actualizar todos los campos del documento</w:t>
      </w:r>
      <w:bookmarkEnd w:id="55"/>
    </w:p>
    <w:p w:rsidR="00DB5C4F" w:rsidRPr="00DB5C4F" w:rsidRDefault="00DB5C4F" w:rsidP="00D26D52">
      <w:r>
        <w:t xml:space="preserve">Word utiliza campos especiales para manejar automáticamente los títulos en el índice, la numeración de los capítulos, las referencias de figuras, tablas, ecuaciones, citas y la bibliografía. En ocasiones notará que alguna de estas cosas tiene una numeración errónea o bien simplemente no aparece. Es posible que requiera actualizar todos los campos del documento, lo cual se logra </w:t>
      </w:r>
      <w:r w:rsidR="003373B4">
        <w:t>haciendo clic en “Actualizar referencias” del menú “EIE”.</w:t>
      </w:r>
    </w:p>
    <w:p w:rsidR="00785022" w:rsidRDefault="00785022" w:rsidP="00785022">
      <w:pPr>
        <w:pStyle w:val="Ttulo2"/>
      </w:pPr>
      <w:bookmarkStart w:id="56" w:name="_Toc449061303"/>
      <w:r>
        <w:t>Conclusión del capítulo</w:t>
      </w:r>
      <w:bookmarkEnd w:id="56"/>
    </w:p>
    <w:p w:rsidR="00D26D52" w:rsidRDefault="00FF0575" w:rsidP="00325022">
      <w:r>
        <w:t xml:space="preserve">Contar con una plantilla le facilitará el trabajo de tener que elegir el formato para cada uno de los elementos que conforma un documento. </w:t>
      </w:r>
      <w:r w:rsidR="00785022">
        <w:t xml:space="preserve">Conocer y comprender las seis partes de esta plantilla, portada y hojas preliminares, índice, introducción, hojas de desarrollo, bibliografía y apéndice, garantizará su buen uso a la hora de redactar un </w:t>
      </w:r>
      <w:r>
        <w:t>informe</w:t>
      </w:r>
      <w:r w:rsidR="00785022">
        <w:t xml:space="preserve">. </w:t>
      </w:r>
      <w:r>
        <w:t xml:space="preserve">Tratando de usarla siempre para todos sus informes ganará experiencia en ella, y a la larga ganará tiempo para dedicarse solo al contenido. </w:t>
      </w:r>
      <w:r w:rsidR="00785022">
        <w:t xml:space="preserve">Como dicen, “la práctica hace al maestro”. </w:t>
      </w:r>
    </w:p>
    <w:p w:rsidR="00D26D52" w:rsidRDefault="00D26D52" w:rsidP="00D26D52"/>
    <w:p w:rsidR="003F5AF6" w:rsidRDefault="003F5AF6" w:rsidP="003F5AF6"/>
    <w:p w:rsidR="00CD3718" w:rsidRDefault="00CD3718" w:rsidP="00CD3718">
      <w:pPr>
        <w:keepNext/>
      </w:pPr>
    </w:p>
    <w:p w:rsidR="003F5AF6" w:rsidRPr="003F5AF6" w:rsidRDefault="003F5AF6" w:rsidP="00CD3718">
      <w:pPr>
        <w:pStyle w:val="Descripcin"/>
        <w:jc w:val="both"/>
        <w:sectPr w:rsidR="003F5AF6" w:rsidRPr="003F5AF6" w:rsidSect="00B226CF">
          <w:headerReference w:type="default" r:id="rId30"/>
          <w:headerReference w:type="first" r:id="rId31"/>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57" w:name="_Toc449061304"/>
      <w:r>
        <w:lastRenderedPageBreak/>
        <w:t>Discusión y c</w:t>
      </w:r>
      <w:r w:rsidR="00E93CB9" w:rsidRPr="00413B04">
        <w:t>onclusiones</w:t>
      </w:r>
      <w:bookmarkEnd w:id="57"/>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2"/>
          <w:headerReference w:type="default" r:id="rId33"/>
          <w:headerReference w:type="first" r:id="rId34"/>
          <w:pgSz w:w="12240" w:h="15840" w:code="1"/>
          <w:pgMar w:top="1440" w:right="1440" w:bottom="1440" w:left="2098" w:header="709" w:footer="709" w:gutter="0"/>
          <w:cols w:space="708"/>
          <w:titlePg/>
          <w:docGrid w:linePitch="360"/>
        </w:sectPr>
      </w:pPr>
    </w:p>
    <w:bookmarkStart w:id="58" w:name="_Toc449061305"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58"/>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6"/>
                <w:gridCol w:w="8376"/>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6D3770">
                      <w:rPr>
                        <w:i/>
                        <w:iCs/>
                        <w:noProof/>
                        <w:lang w:val="en-US"/>
                      </w:rPr>
                      <w:t xml:space="preserve">Rev., </w:t>
                    </w:r>
                    <w:r w:rsidRPr="006D3770">
                      <w:rPr>
                        <w:noProof/>
                        <w:lang w:val="en-US"/>
                      </w:rPr>
                      <w:t xml:space="preserve">vol. 134, pp. A635-A646, 1965.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707AF0" w:rsidRPr="00707AF0" w:rsidRDefault="00047BC5" w:rsidP="00D26D52">
      <w:pPr>
        <w:rPr>
          <w:color w:val="FF0000"/>
        </w:rPr>
      </w:pPr>
      <w:r w:rsidRPr="00413B04">
        <w:rPr>
          <w:b/>
          <w:bCs/>
          <w:color w:val="FF0000"/>
        </w:rPr>
        <w:t>[BORRAR]</w:t>
      </w:r>
      <w:r w:rsidRPr="00413B04">
        <w:rPr>
          <w:color w:val="FF0000"/>
        </w:rPr>
        <w:t xml:space="preserve"> </w:t>
      </w:r>
      <w:r w:rsidR="00707AF0" w:rsidRPr="00707AF0">
        <w:rPr>
          <w:color w:val="FF0000"/>
        </w:rPr>
        <w:t xml:space="preserve">Recuerde que un buen trabajo debe ser justificado y apoyado </w:t>
      </w:r>
      <w:r w:rsidR="00707AF0">
        <w:rPr>
          <w:color w:val="FF0000"/>
        </w:rPr>
        <w:t xml:space="preserve">por trabajos anteriores. Cite. Coordine </w:t>
      </w:r>
      <w:r w:rsidR="00707AF0" w:rsidRPr="00707AF0">
        <w:rPr>
          <w:color w:val="FF0000"/>
        </w:rPr>
        <w:t>con el profesor la p</w:t>
      </w:r>
      <w:r w:rsidR="00707AF0">
        <w:rPr>
          <w:color w:val="FF0000"/>
        </w:rPr>
        <w:t>ertinencia de citar sitios webs</w:t>
      </w:r>
      <w:r w:rsidR="00707AF0" w:rsidRPr="00707AF0">
        <w:rPr>
          <w:color w:val="FF0000"/>
        </w:rPr>
        <w:t>.</w:t>
      </w:r>
    </w:p>
    <w:p w:rsidR="003E331E" w:rsidRDefault="00047BC5" w:rsidP="00D26D52">
      <w:pPr>
        <w:rPr>
          <w:color w:val="FF0000"/>
        </w:rPr>
      </w:pPr>
      <w:r w:rsidRPr="00413B04">
        <w:rPr>
          <w:color w:val="FF0000"/>
        </w:rPr>
        <w:t xml:space="preserve">En esta sección se listan los nombres de todas las referencias bibliográficas, libros, revistas o documentos de uso general que han sido citados en el texto y desde donde se han obtenido </w:t>
      </w:r>
      <w:r w:rsidRPr="00413B04">
        <w:rPr>
          <w:color w:val="FF0000"/>
        </w:rPr>
        <w:lastRenderedPageBreak/>
        <w:t xml:space="preserve">aseveraciones no demostradas. </w:t>
      </w:r>
      <w:r w:rsidR="003E331E" w:rsidRPr="00413B04">
        <w:rPr>
          <w:color w:val="FF0000"/>
        </w:rPr>
        <w:t>Se trata de facilitar el acceso futuro a los documentos originales haciendo constar los datos fundamentales de cada documento de manera sencilla pero normalizada</w:t>
      </w:r>
      <w:r w:rsidR="00707AF0">
        <w:rPr>
          <w:color w:val="FF0000"/>
        </w:rPr>
        <w:t xml:space="preserve">. </w:t>
      </w:r>
    </w:p>
    <w:p w:rsidR="007F7DE2" w:rsidRPr="00413B04" w:rsidRDefault="007F7DE2" w:rsidP="00D26D52">
      <w:pPr>
        <w:rPr>
          <w:color w:val="FF0000"/>
        </w:rPr>
      </w:pPr>
      <w:r>
        <w:rPr>
          <w:color w:val="FF0000"/>
        </w:rPr>
        <w:t>Se r</w:t>
      </w:r>
      <w:r w:rsidRPr="007F7DE2">
        <w:rPr>
          <w:color w:val="FF0000"/>
        </w:rPr>
        <w:t>ecomienda incluir un conjunto amplio con el fin de justificar acuciosamente el trabajo re</w:t>
      </w:r>
      <w:r>
        <w:rPr>
          <w:color w:val="FF0000"/>
        </w:rPr>
        <w:t>alizado (mínimo 10 referencias</w:t>
      </w:r>
      <w:r w:rsidRPr="007F7DE2">
        <w:rPr>
          <w:color w:val="FF0000"/>
        </w:rPr>
        <w:t>).</w:t>
      </w:r>
    </w:p>
    <w:p w:rsidR="00047BC5" w:rsidRPr="00413B04" w:rsidRDefault="00047BC5" w:rsidP="00D26D52">
      <w:pPr>
        <w:rPr>
          <w:color w:val="FF0000"/>
        </w:rPr>
      </w:pPr>
      <w:r w:rsidRPr="00413B04">
        <w:rPr>
          <w:color w:val="FF0000"/>
        </w:rPr>
        <w:t>En este listado no deben incluirse, apuntes de cursos ni textos que no estén debidamente completados con autor, editorial y fecha de publicación adecuadamente comprobable.</w:t>
      </w:r>
    </w:p>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35"/>
          <w:headerReference w:type="default" r:id="rId36"/>
          <w:pgSz w:w="12240" w:h="15840" w:code="1"/>
          <w:pgMar w:top="1440" w:right="1440" w:bottom="1440" w:left="2098" w:header="709" w:footer="709" w:gutter="0"/>
          <w:cols w:space="708"/>
          <w:titlePg/>
          <w:docGrid w:linePitch="360"/>
        </w:sectPr>
      </w:pPr>
    </w:p>
    <w:p w:rsidR="000927D7" w:rsidRDefault="000665CD" w:rsidP="00B226CF">
      <w:pPr>
        <w:pStyle w:val="Ttulo6"/>
      </w:pPr>
      <w:bookmarkStart w:id="59" w:name="_Ref433119829"/>
      <w:bookmarkStart w:id="60" w:name="_Toc449061306"/>
      <w:r w:rsidRPr="003D79F5">
        <w:lastRenderedPageBreak/>
        <w:t>Un</w:t>
      </w:r>
      <w:r w:rsidRPr="00413B04">
        <w:t xml:space="preserve"> </w:t>
      </w:r>
      <w:r w:rsidRPr="003D79F5">
        <w:t>apéndice</w:t>
      </w:r>
      <w:bookmarkEnd w:id="59"/>
      <w:bookmarkEnd w:id="60"/>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bookmarkStart w:id="61" w:name="_Toc449061307"/>
      <w:r>
        <w:t>Figuras en apéndices</w:t>
      </w:r>
      <w:bookmarkEnd w:id="61"/>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6D3770">
        <w:t xml:space="preserve">Figura </w:t>
      </w:r>
      <w:r w:rsidR="006D3770">
        <w:rPr>
          <w:noProof/>
        </w:rPr>
        <w:t>A</w:t>
      </w:r>
      <w:r w:rsidR="006D3770">
        <w:noBreakHyphen/>
      </w:r>
      <w:r w:rsidR="006D3770">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62" w:name="_Ref434853033"/>
      <w:r>
        <w:t>Figura</w:t>
      </w:r>
      <w:r w:rsidR="003235EB">
        <w:t xml:space="preserve">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1</w:t>
      </w:r>
      <w:r w:rsidR="003235EB">
        <w:fldChar w:fldCharType="end"/>
      </w:r>
      <w:bookmarkEnd w:id="62"/>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6D3770">
        <w:t xml:space="preserve">Figura </w:t>
      </w:r>
      <w:r w:rsidR="006D3770">
        <w:rPr>
          <w:noProof/>
        </w:rPr>
        <w:t>A</w:t>
      </w:r>
      <w:r w:rsidR="006D3770">
        <w:noBreakHyphen/>
      </w:r>
      <w:r w:rsidR="006D3770">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63" w:name="_Ref433112593"/>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2</w:t>
      </w:r>
      <w:r w:rsidR="003235EB">
        <w:fldChar w:fldCharType="end"/>
      </w:r>
      <w:bookmarkEnd w:id="63"/>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bookmarkStart w:id="64" w:name="_Toc449061308"/>
      <w:r>
        <w:t>Tablas en apéndices</w:t>
      </w:r>
      <w:bookmarkEnd w:id="64"/>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6D3770">
        <w:t xml:space="preserve">Tabla </w:t>
      </w:r>
      <w:r w:rsidR="006D3770">
        <w:rPr>
          <w:noProof/>
        </w:rPr>
        <w:t>A</w:t>
      </w:r>
      <w:r w:rsidR="006D3770">
        <w:noBreakHyphen/>
      </w:r>
      <w:r w:rsidR="006D3770">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65" w:name="_Ref433297035"/>
      <w:r>
        <w:t>Tabla</w:t>
      </w:r>
      <w:r w:rsidR="001F3C21">
        <w:t xml:space="preserve">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1</w:t>
      </w:r>
      <w:r w:rsidR="00FC0C7D">
        <w:fldChar w:fldCharType="end"/>
      </w:r>
      <w:bookmarkEnd w:id="65"/>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6D3770">
        <w:t xml:space="preserve">Tabla </w:t>
      </w:r>
      <w:r w:rsidR="006D3770">
        <w:rPr>
          <w:noProof/>
        </w:rPr>
        <w:t>A</w:t>
      </w:r>
      <w:r w:rsidR="006D3770">
        <w:noBreakHyphen/>
      </w:r>
      <w:r w:rsidR="006D3770">
        <w:rPr>
          <w:noProof/>
        </w:rPr>
        <w:t>2</w:t>
      </w:r>
      <w:r>
        <w:fldChar w:fldCharType="end"/>
      </w:r>
      <w:r>
        <w:t>.</w:t>
      </w:r>
    </w:p>
    <w:p w:rsidR="000927D7" w:rsidRDefault="000927D7" w:rsidP="000927D7">
      <w:pPr>
        <w:pStyle w:val="Descripcin"/>
        <w:keepNext/>
      </w:pPr>
      <w:bookmarkStart w:id="66" w:name="_Ref433122028"/>
      <w:bookmarkStart w:id="67" w:name="_Ref433122024"/>
      <w:r>
        <w:t xml:space="preserve">Tabla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2</w:t>
      </w:r>
      <w:r w:rsidR="00FC0C7D">
        <w:fldChar w:fldCharType="end"/>
      </w:r>
      <w:bookmarkEnd w:id="66"/>
      <w:r>
        <w:t>: Tabla con título correcto</w:t>
      </w:r>
      <w:bookmarkEnd w:id="67"/>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bookmarkStart w:id="68" w:name="_Toc449061309"/>
      <w:r>
        <w:t>Ecuaciones en apéndice</w:t>
      </w:r>
      <w:bookmarkEnd w:id="68"/>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F61C28"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69"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6D3770">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6D3770">
              <w:rPr>
                <w:noProof/>
                <w:sz w:val="18"/>
                <w:szCs w:val="18"/>
              </w:rPr>
              <w:t>1</w:t>
            </w:r>
            <w:r w:rsidR="00FC0C7D">
              <w:rPr>
                <w:sz w:val="18"/>
                <w:szCs w:val="18"/>
                <w:lang w:val="en-US"/>
              </w:rPr>
              <w:fldChar w:fldCharType="end"/>
            </w:r>
            <w:bookmarkEnd w:id="69"/>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F61C28"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bookmarkStart w:id="70" w:name="_Toc449061310"/>
      <w:r>
        <w:lastRenderedPageBreak/>
        <w:t>Código/Listado</w:t>
      </w:r>
      <w:bookmarkEnd w:id="70"/>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bookmarkStart w:id="71" w:name="_Toc449061311"/>
      <w:r>
        <w:t>Hojas horizontales</w:t>
      </w:r>
      <w:bookmarkEnd w:id="71"/>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6D3770">
        <w:t xml:space="preserve">Figura </w:t>
      </w:r>
      <w:r w:rsidR="006D3770">
        <w:rPr>
          <w:noProof/>
        </w:rPr>
        <w:t>A</w:t>
      </w:r>
      <w:r w:rsidR="006D3770">
        <w:noBreakHyphen/>
      </w:r>
      <w:r w:rsidR="006D3770">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9"/>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40">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1"/>
          <w:headerReference w:type="default" r:id="rId42"/>
          <w:headerReference w:type="first" r:id="rId43"/>
          <w:footerReference w:type="first" r:id="rId44"/>
          <w:pgSz w:w="15840" w:h="12240" w:orient="landscape" w:code="1"/>
          <w:pgMar w:top="1440" w:right="1440" w:bottom="2098" w:left="1440" w:header="709" w:footer="709" w:gutter="0"/>
          <w:cols w:space="708"/>
          <w:titlePg/>
          <w:docGrid w:linePitch="360"/>
        </w:sectPr>
      </w:pPr>
      <w:bookmarkStart w:id="72" w:name="_Ref433282709"/>
      <w:bookmarkStart w:id="73" w:name="_Ref433282701"/>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3</w:t>
      </w:r>
      <w:r w:rsidR="003235EB">
        <w:fldChar w:fldCharType="end"/>
      </w:r>
      <w:bookmarkEnd w:id="72"/>
      <w:r>
        <w:t>: Ejemplo de figura en hoja horizontal</w:t>
      </w:r>
      <w:bookmarkEnd w:id="73"/>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5"/>
          <w:headerReference w:type="default" r:id="rId46"/>
          <w:headerReference w:type="first" r:id="rId47"/>
          <w:footerReference w:type="first" r:id="rId48"/>
          <w:pgSz w:w="12240" w:h="15840" w:code="1"/>
          <w:pgMar w:top="1440" w:right="1440" w:bottom="1440" w:left="2098" w:header="709" w:footer="709" w:gutter="0"/>
          <w:cols w:space="708"/>
          <w:titlePg/>
          <w:docGrid w:linePitch="360"/>
        </w:sectPr>
      </w:pPr>
    </w:p>
    <w:p w:rsidR="00EC3D7F" w:rsidRDefault="001C3A75" w:rsidP="00526F87">
      <w:pPr>
        <w:pStyle w:val="Ttulo6"/>
      </w:pPr>
      <w:bookmarkStart w:id="74" w:name="_Toc449061312"/>
      <w:r>
        <w:lastRenderedPageBreak/>
        <w:t>Otro</w:t>
      </w:r>
      <w:r w:rsidR="00EC3D7F">
        <w:t xml:space="preserve"> </w:t>
      </w:r>
      <w:r w:rsidR="00526F87">
        <w:t>apéndice</w:t>
      </w:r>
      <w:bookmarkEnd w:id="74"/>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9"/>
      <w:headerReference w:type="default" r:id="rId50"/>
      <w:headerReference w:type="first" r:id="rId51"/>
      <w:footerReference w:type="first" r:id="rId52"/>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52B" w:rsidRDefault="00CF452B" w:rsidP="00F6291D">
      <w:pPr>
        <w:spacing w:after="0" w:line="240" w:lineRule="auto"/>
      </w:pPr>
      <w:r>
        <w:separator/>
      </w:r>
    </w:p>
  </w:endnote>
  <w:endnote w:type="continuationSeparator" w:id="0">
    <w:p w:rsidR="00CF452B" w:rsidRDefault="00CF452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charset w:val="00"/>
    <w:family w:val="auto"/>
    <w:pitch w:val="variable"/>
    <w:sig w:usb0="00000003"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Piedepgina"/>
      <w:jc w:val="right"/>
    </w:pPr>
  </w:p>
  <w:p w:rsidR="00F61C28" w:rsidRDefault="00F61C2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F61C28" w:rsidRDefault="00F61C28">
        <w:pPr>
          <w:pStyle w:val="Piedepgina"/>
          <w:jc w:val="right"/>
        </w:pPr>
        <w:r>
          <w:fldChar w:fldCharType="begin"/>
        </w:r>
        <w:r>
          <w:instrText xml:space="preserve"> PAGE   \* MERGEFORMAT </w:instrText>
        </w:r>
        <w:r>
          <w:fldChar w:fldCharType="separate"/>
        </w:r>
        <w:r w:rsidR="00B26ADC">
          <w:rPr>
            <w:noProof/>
          </w:rPr>
          <w:t>2</w:t>
        </w:r>
        <w:r>
          <w:rPr>
            <w:noProof/>
          </w:rPr>
          <w:fldChar w:fldCharType="end"/>
        </w:r>
      </w:p>
    </w:sdtContent>
  </w:sdt>
  <w:p w:rsidR="00F61C28" w:rsidRDefault="00F61C2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F61C28" w:rsidRDefault="00F61C28">
        <w:pPr>
          <w:pStyle w:val="Piedepgina"/>
          <w:jc w:val="right"/>
        </w:pPr>
        <w:r>
          <w:fldChar w:fldCharType="begin"/>
        </w:r>
        <w:r>
          <w:instrText xml:space="preserve"> PAGE   \* MERGEFORMAT </w:instrText>
        </w:r>
        <w:r>
          <w:fldChar w:fldCharType="separate"/>
        </w:r>
        <w:r w:rsidR="00B26ADC">
          <w:rPr>
            <w:noProof/>
          </w:rPr>
          <w:t>1</w:t>
        </w:r>
        <w:r>
          <w:rPr>
            <w:noProof/>
          </w:rPr>
          <w:fldChar w:fldCharType="end"/>
        </w:r>
      </w:p>
    </w:sdtContent>
  </w:sdt>
  <w:p w:rsidR="00F61C28" w:rsidRDefault="00F61C2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Piedepgina"/>
      <w:jc w:val="right"/>
    </w:pPr>
  </w:p>
  <w:p w:rsidR="00F61C28" w:rsidRDefault="00F61C2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F61C28" w:rsidRDefault="00F61C28">
        <w:pPr>
          <w:pStyle w:val="Piedepgina"/>
          <w:jc w:val="right"/>
        </w:pPr>
        <w:r>
          <w:fldChar w:fldCharType="begin"/>
        </w:r>
        <w:r>
          <w:instrText xml:space="preserve"> PAGE   \* MERGEFORMAT </w:instrText>
        </w:r>
        <w:r>
          <w:fldChar w:fldCharType="separate"/>
        </w:r>
        <w:r w:rsidR="00523410">
          <w:rPr>
            <w:noProof/>
          </w:rPr>
          <w:t>23</w:t>
        </w:r>
        <w:r>
          <w:rPr>
            <w:noProof/>
          </w:rPr>
          <w:fldChar w:fldCharType="end"/>
        </w:r>
      </w:p>
    </w:sdtContent>
  </w:sdt>
  <w:p w:rsidR="00F61C28" w:rsidRDefault="00F61C2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F61C28" w:rsidRDefault="00F61C28">
        <w:pPr>
          <w:pStyle w:val="Piedepgina"/>
          <w:jc w:val="right"/>
        </w:pPr>
        <w:r>
          <w:fldChar w:fldCharType="begin"/>
        </w:r>
        <w:r>
          <w:instrText xml:space="preserve"> PAGE   \* MERGEFORMAT </w:instrText>
        </w:r>
        <w:r>
          <w:fldChar w:fldCharType="separate"/>
        </w:r>
        <w:r w:rsidR="00523410">
          <w:rPr>
            <w:noProof/>
          </w:rPr>
          <w:t>24</w:t>
        </w:r>
        <w:r>
          <w:rPr>
            <w:noProof/>
          </w:rPr>
          <w:fldChar w:fldCharType="end"/>
        </w:r>
      </w:p>
    </w:sdtContent>
  </w:sdt>
  <w:p w:rsidR="00F61C28" w:rsidRDefault="00F61C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52B" w:rsidRDefault="00CF452B" w:rsidP="00F6291D">
      <w:pPr>
        <w:spacing w:after="0" w:line="240" w:lineRule="auto"/>
      </w:pPr>
      <w:r>
        <w:separator/>
      </w:r>
    </w:p>
  </w:footnote>
  <w:footnote w:type="continuationSeparator" w:id="0">
    <w:p w:rsidR="00CF452B" w:rsidRDefault="00CF452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49740F">
    <w:pPr>
      <w:pStyle w:val="Encabezado"/>
      <w:jc w:val="right"/>
      <w:rPr>
        <w:b/>
      </w:rPr>
    </w:pPr>
  </w:p>
  <w:p w:rsidR="00F61C28" w:rsidRPr="00EB395C" w:rsidRDefault="00F61C28"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6D3770">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49740F">
    <w:pPr>
      <w:pStyle w:val="Encabezado"/>
      <w:jc w:val="right"/>
      <w:rPr>
        <w:b/>
      </w:rPr>
    </w:pPr>
  </w:p>
  <w:p w:rsidR="00F61C28" w:rsidRPr="00EB395C" w:rsidRDefault="00F61C28"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523410" w:rsidRPr="00523410">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49740F">
    <w:pPr>
      <w:pStyle w:val="Encabezado"/>
      <w:jc w:val="right"/>
      <w:rPr>
        <w:b/>
      </w:rPr>
    </w:pPr>
  </w:p>
  <w:p w:rsidR="00F61C28" w:rsidRPr="00EB395C" w:rsidRDefault="00F61C28"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523410" w:rsidRPr="0052341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523410" w:rsidRPr="00523410">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526F87">
    <w:pPr>
      <w:pStyle w:val="Encabezado"/>
      <w:pBdr>
        <w:bottom w:val="single" w:sz="4" w:space="1" w:color="auto"/>
      </w:pBdr>
      <w:jc w:val="right"/>
      <w:rPr>
        <w:b/>
      </w:rPr>
    </w:pPr>
  </w:p>
  <w:p w:rsidR="00F61C28" w:rsidRPr="00EB395C" w:rsidRDefault="00F61C28"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523410" w:rsidRPr="0052341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523410" w:rsidRPr="00523410">
      <w:rPr>
        <w:bCs/>
        <w:noProof/>
        <w:lang w:val="es-ES"/>
      </w:rPr>
      <w:t>Un apéndice</w:t>
    </w:r>
    <w:r>
      <w:rPr>
        <w:b/>
      </w:rPr>
      <w:fldChar w:fldCharType="end"/>
    </w:r>
  </w:p>
  <w:p w:rsidR="00F61C28" w:rsidRDefault="00F61C28">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D02516">
    <w:pPr>
      <w:pStyle w:val="Encabezado"/>
      <w:pBdr>
        <w:bottom w:val="single" w:sz="4" w:space="1" w:color="auto"/>
      </w:pBdr>
      <w:jc w:val="right"/>
      <w:rPr>
        <w:b/>
      </w:rPr>
    </w:pPr>
  </w:p>
  <w:p w:rsidR="00F61C28" w:rsidRPr="00EB395C" w:rsidRDefault="00F61C28"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6D37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6D3770">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F61C28" w:rsidRPr="008222B6" w:rsidRDefault="00F61C28"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49740F">
    <w:pPr>
      <w:pStyle w:val="Encabezado"/>
      <w:jc w:val="right"/>
      <w:rPr>
        <w:b/>
      </w:rPr>
    </w:pPr>
  </w:p>
  <w:p w:rsidR="00F61C28" w:rsidRPr="00EB395C" w:rsidRDefault="00F61C28"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B26ADC" w:rsidRPr="00B26ADC">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C28" w:rsidRDefault="00F61C28" w:rsidP="0049740F">
    <w:pPr>
      <w:pStyle w:val="Encabezado"/>
      <w:jc w:val="right"/>
      <w:rPr>
        <w:b/>
      </w:rPr>
    </w:pPr>
  </w:p>
  <w:p w:rsidR="00F61C28" w:rsidRPr="00EB395C" w:rsidRDefault="00F61C28"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26ADC" w:rsidRPr="00B26ADC">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26ADC" w:rsidRPr="00B26ADC">
      <w:rPr>
        <w:bCs/>
        <w:noProof/>
        <w:lang w:val="es-ES"/>
      </w:rPr>
      <w:t>Introducción</w:t>
    </w:r>
    <w:r w:rsidR="00B26ADC">
      <w:rPr>
        <w:b/>
        <w:noProof/>
      </w:rPr>
      <w:t xml:space="preserve"> a la plantilla</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CD7"/>
    <w:rsid w:val="00141A40"/>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56E59"/>
    <w:rsid w:val="002603FE"/>
    <w:rsid w:val="002609A6"/>
    <w:rsid w:val="00262399"/>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C50"/>
    <w:rsid w:val="00506CC2"/>
    <w:rsid w:val="00510A70"/>
    <w:rsid w:val="005144D4"/>
    <w:rsid w:val="00514611"/>
    <w:rsid w:val="00523410"/>
    <w:rsid w:val="00523654"/>
    <w:rsid w:val="00525F92"/>
    <w:rsid w:val="00526F87"/>
    <w:rsid w:val="00527368"/>
    <w:rsid w:val="00531E8F"/>
    <w:rsid w:val="00536133"/>
    <w:rsid w:val="005474B9"/>
    <w:rsid w:val="00552842"/>
    <w:rsid w:val="00552934"/>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63CE"/>
    <w:rsid w:val="006D3770"/>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5022"/>
    <w:rsid w:val="00791E20"/>
    <w:rsid w:val="00792F72"/>
    <w:rsid w:val="007961F6"/>
    <w:rsid w:val="007A7078"/>
    <w:rsid w:val="007B0AAB"/>
    <w:rsid w:val="007B183E"/>
    <w:rsid w:val="007B6D73"/>
    <w:rsid w:val="007C02DD"/>
    <w:rsid w:val="007C1D2E"/>
    <w:rsid w:val="007C2CF3"/>
    <w:rsid w:val="007C5309"/>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56EB"/>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1B0"/>
    <w:rsid w:val="009F5937"/>
    <w:rsid w:val="00A013CD"/>
    <w:rsid w:val="00A0341A"/>
    <w:rsid w:val="00A04CFB"/>
    <w:rsid w:val="00A05E4C"/>
    <w:rsid w:val="00A07A75"/>
    <w:rsid w:val="00A10558"/>
    <w:rsid w:val="00A10DB9"/>
    <w:rsid w:val="00A1168B"/>
    <w:rsid w:val="00A11B2D"/>
    <w:rsid w:val="00A11B5E"/>
    <w:rsid w:val="00A15656"/>
    <w:rsid w:val="00A16F71"/>
    <w:rsid w:val="00A21539"/>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26ADC"/>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7615"/>
    <w:rsid w:val="00CF05C2"/>
    <w:rsid w:val="00CF0787"/>
    <w:rsid w:val="00CF0E8E"/>
    <w:rsid w:val="00CF33F8"/>
    <w:rsid w:val="00CF452B"/>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74D5"/>
    <w:rsid w:val="00EB1296"/>
    <w:rsid w:val="00EB2410"/>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1C28"/>
    <w:rsid w:val="00F6291D"/>
    <w:rsid w:val="00F65764"/>
    <w:rsid w:val="00F72329"/>
    <w:rsid w:val="00F72766"/>
    <w:rsid w:val="00F73197"/>
    <w:rsid w:val="00F77631"/>
    <w:rsid w:val="00F77854"/>
    <w:rsid w:val="00F84184"/>
    <w:rsid w:val="00F92C6B"/>
    <w:rsid w:val="00F96562"/>
    <w:rsid w:val="00FA16BD"/>
    <w:rsid w:val="00FA2DFB"/>
    <w:rsid w:val="00FA6C57"/>
    <w:rsid w:val="00FA706C"/>
    <w:rsid w:val="00FB286E"/>
    <w:rsid w:val="00FC0C7D"/>
    <w:rsid w:val="00FC20B0"/>
    <w:rsid w:val="00FC58B3"/>
    <w:rsid w:val="00FD0A50"/>
    <w:rsid w:val="00FE162A"/>
    <w:rsid w:val="00FE63EF"/>
    <w:rsid w:val="00FE6634"/>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yperlink" Target="http://all-free-download.com" TargetMode="External"/><Relationship Id="rId39" Type="http://schemas.openxmlformats.org/officeDocument/2006/relationships/header" Target="header16.xml"/><Relationship Id="rId21" Type="http://schemas.openxmlformats.org/officeDocument/2006/relationships/image" Target="media/image4.png"/><Relationship Id="rId34" Type="http://schemas.openxmlformats.org/officeDocument/2006/relationships/header" Target="header13.xml"/><Relationship Id="rId42" Type="http://schemas.openxmlformats.org/officeDocument/2006/relationships/header" Target="header18.xml"/><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www.sitio.com/carpeta/archivo.jpg" TargetMode="External"/><Relationship Id="rId32" Type="http://schemas.openxmlformats.org/officeDocument/2006/relationships/header" Target="header11.xml"/><Relationship Id="rId37" Type="http://schemas.openxmlformats.org/officeDocument/2006/relationships/image" Target="media/image11.jpeg"/><Relationship Id="rId40" Type="http://schemas.openxmlformats.org/officeDocument/2006/relationships/image" Target="media/image13.jpg"/><Relationship Id="rId45" Type="http://schemas.openxmlformats.org/officeDocument/2006/relationships/header" Target="header20.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0.xml"/><Relationship Id="rId44" Type="http://schemas.openxmlformats.org/officeDocument/2006/relationships/footer" Target="footer4.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8.jpg"/><Relationship Id="rId30" Type="http://schemas.openxmlformats.org/officeDocument/2006/relationships/header" Target="header9.xml"/><Relationship Id="rId35" Type="http://schemas.openxmlformats.org/officeDocument/2006/relationships/header" Target="header14.xml"/><Relationship Id="rId43" Type="http://schemas.openxmlformats.org/officeDocument/2006/relationships/header" Target="header19.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7.jpeg"/><Relationship Id="rId33" Type="http://schemas.openxmlformats.org/officeDocument/2006/relationships/header" Target="header12.xml"/><Relationship Id="rId38" Type="http://schemas.openxmlformats.org/officeDocument/2006/relationships/image" Target="media/image12.jpeg"/><Relationship Id="rId46" Type="http://schemas.openxmlformats.org/officeDocument/2006/relationships/header" Target="header21.xml"/><Relationship Id="rId20" Type="http://schemas.openxmlformats.org/officeDocument/2006/relationships/footer" Target="footer3.xml"/><Relationship Id="rId41" Type="http://schemas.openxmlformats.org/officeDocument/2006/relationships/header" Target="header17.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15.xml"/><Relationship Id="rId49" Type="http://schemas.openxmlformats.org/officeDocument/2006/relationships/header" Target="header23.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charset w:val="00"/>
    <w:family w:val="auto"/>
    <w:pitch w:val="variable"/>
    <w:sig w:usb0="00000003"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24011F"/>
    <w:rsid w:val="00535F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06D29BF4-2EF0-4B2C-9B18-F9EBE91B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90</TotalTime>
  <Pages>29</Pages>
  <Words>6973</Words>
  <Characters>38357</Characters>
  <Application>Microsoft Office Word</Application>
  <DocSecurity>0</DocSecurity>
  <Lines>319</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5</cp:revision>
  <cp:lastPrinted>2015-10-22T20:39:00Z</cp:lastPrinted>
  <dcterms:created xsi:type="dcterms:W3CDTF">2018-04-20T16:47:00Z</dcterms:created>
  <dcterms:modified xsi:type="dcterms:W3CDTF">2018-04-20T18:43:00Z</dcterms:modified>
</cp:coreProperties>
</file>